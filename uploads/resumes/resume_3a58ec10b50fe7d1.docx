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7B986BB8" w14:textId="77777777" w:rsidTr="00117093">
        <w:trPr>
          <w:trHeight w:hRule="exact" w:val="1843"/>
        </w:trPr>
        <w:tc>
          <w:tcPr>
            <w:tcW w:w="9360" w:type="dxa"/>
            <w:tcMar>
              <w:top w:w="0" w:type="dxa"/>
              <w:bottom w:w="0" w:type="dxa"/>
            </w:tcMar>
          </w:tcPr>
          <w:p w14:paraId="1BC2D61E" w14:textId="2BC402ED" w:rsidR="00692703" w:rsidRPr="00CF1A49" w:rsidRDefault="0063236C" w:rsidP="00913946">
            <w:pPr>
              <w:pStyle w:val="Title"/>
            </w:pPr>
            <w:r>
              <w:t>Ashar</w:t>
            </w:r>
            <w:r w:rsidR="00692703" w:rsidRPr="00CF1A49">
              <w:t xml:space="preserve"> </w:t>
            </w:r>
            <w:r>
              <w:rPr>
                <w:rStyle w:val="IntenseEmphasis"/>
              </w:rPr>
              <w:t>Fawad</w:t>
            </w:r>
          </w:p>
          <w:p w14:paraId="1C9CF639" w14:textId="19BD6F46" w:rsidR="00692703" w:rsidRPr="00CF1A49" w:rsidRDefault="00692703" w:rsidP="00913946">
            <w:pPr>
              <w:pStyle w:val="ContactInfo"/>
              <w:contextualSpacing w:val="0"/>
            </w:pPr>
            <w:r w:rsidRPr="00CF1A49">
              <w:t xml:space="preserve"> </w:t>
            </w:r>
            <w:r w:rsidR="0063236C">
              <w:t>07547 919549</w:t>
            </w:r>
          </w:p>
          <w:p w14:paraId="4C9E9A75" w14:textId="6187EBFF" w:rsidR="00692703" w:rsidRPr="00CF1A49" w:rsidRDefault="00E9138A" w:rsidP="00913946">
            <w:pPr>
              <w:pStyle w:val="ContactInfoEmphasis"/>
              <w:contextualSpacing w:val="0"/>
            </w:pPr>
            <w:r>
              <w:t xml:space="preserve">EMAIL - </w:t>
            </w:r>
            <w:r w:rsidR="0063236C">
              <w:t>asharfawad22@gmail.com</w:t>
            </w:r>
            <w:r w:rsidR="00692703" w:rsidRPr="00CF1A49">
              <w:t xml:space="preserve"> </w:t>
            </w:r>
          </w:p>
        </w:tc>
      </w:tr>
      <w:tr w:rsidR="009571D8" w:rsidRPr="00CF1A49" w14:paraId="622CCC01" w14:textId="77777777" w:rsidTr="00692703">
        <w:tc>
          <w:tcPr>
            <w:tcW w:w="9360" w:type="dxa"/>
            <w:tcMar>
              <w:top w:w="432" w:type="dxa"/>
            </w:tcMar>
          </w:tcPr>
          <w:p w14:paraId="23D9D8CB" w14:textId="3E428D04" w:rsidR="00F41A7F" w:rsidRDefault="00E93B77" w:rsidP="00E93B77">
            <w:pPr>
              <w:contextualSpacing w:val="0"/>
              <w:jc w:val="both"/>
            </w:pPr>
            <w:r w:rsidRPr="00E93B77">
              <w:t>I’m actively seeking paid work and am a dedicated, reliable, and motivated worker. I complete tasks efficiently and to a high standard. Through my education, I developed strong teamwork, communication, and writing skills—especially demonstrated in English, where I achieved my highest grade. These skills make me a valuable addition to any team or workplace.</w:t>
            </w:r>
          </w:p>
          <w:p w14:paraId="079F008C" w14:textId="5AD9B99A" w:rsidR="00F41A7F" w:rsidRDefault="00F41A7F" w:rsidP="00913946">
            <w:pPr>
              <w:contextualSpacing w:val="0"/>
            </w:pPr>
          </w:p>
          <w:p w14:paraId="10B2155C" w14:textId="77777777" w:rsidR="00F41A7F" w:rsidRPr="00F41A7F" w:rsidRDefault="00F41A7F" w:rsidP="00F41A7F">
            <w:pPr>
              <w:pStyle w:val="ListBullet"/>
              <w:numPr>
                <w:ilvl w:val="0"/>
                <w:numId w:val="0"/>
              </w:numPr>
              <w:ind w:left="360" w:hanging="360"/>
              <w:rPr>
                <w:rFonts w:ascii="Georgia" w:hAnsi="Georgia"/>
                <w:b/>
                <w:bCs/>
                <w:color w:val="auto"/>
                <w:sz w:val="28"/>
                <w:szCs w:val="28"/>
              </w:rPr>
            </w:pPr>
            <w:r w:rsidRPr="00F41A7F">
              <w:rPr>
                <w:rFonts w:ascii="Georgia" w:hAnsi="Georgia"/>
                <w:b/>
                <w:bCs/>
                <w:color w:val="auto"/>
                <w:sz w:val="28"/>
                <w:szCs w:val="28"/>
              </w:rPr>
              <w:t>SKILLS</w:t>
            </w:r>
          </w:p>
          <w:p w14:paraId="1AEA2F82" w14:textId="05A7C653" w:rsidR="00F41A7F" w:rsidRDefault="00F41A7F" w:rsidP="00F41A7F">
            <w:pPr>
              <w:pStyle w:val="ListBullet"/>
            </w:pPr>
            <w:r>
              <w:t>I persevere in the face of a challenge and will always work tirelessly to get the job done</w:t>
            </w:r>
          </w:p>
          <w:p w14:paraId="252D53D6" w14:textId="46E20B4F" w:rsidR="00F41A7F" w:rsidRDefault="00F41A7F" w:rsidP="00F41A7F">
            <w:pPr>
              <w:pStyle w:val="ListBullet"/>
            </w:pPr>
            <w:r>
              <w:t>I am a very attentive person, with excellent listening skills and good attention to detail</w:t>
            </w:r>
          </w:p>
          <w:p w14:paraId="434220D5" w14:textId="77777777" w:rsidR="00F41A7F" w:rsidRDefault="00F41A7F" w:rsidP="00F41A7F">
            <w:pPr>
              <w:pStyle w:val="ListBullet"/>
              <w:contextualSpacing w:val="0"/>
            </w:pPr>
            <w:r>
              <w:t>I have a very strong work ethic, always punctual and honest as well as being able to multitask if necessary</w:t>
            </w:r>
            <w:r>
              <w:tab/>
            </w:r>
          </w:p>
          <w:p w14:paraId="37BB20BE" w14:textId="217237E3" w:rsidR="00F41A7F" w:rsidRDefault="00F41A7F" w:rsidP="00F41A7F">
            <w:pPr>
              <w:pStyle w:val="ListBullet"/>
            </w:pPr>
            <w:r>
              <w:t>I have exemplary organizational skills and am not untidy in any way</w:t>
            </w:r>
          </w:p>
          <w:p w14:paraId="21695D4B" w14:textId="5FE66113" w:rsidR="00AF045B" w:rsidRPr="00CF1A49" w:rsidRDefault="00F41A7F" w:rsidP="00EA1519">
            <w:pPr>
              <w:pStyle w:val="ListBullet"/>
              <w:contextualSpacing w:val="0"/>
            </w:pPr>
            <w:r>
              <w:t xml:space="preserve">I am incredibly adaptable and can quickly adjust to any sort of environment necessary </w:t>
            </w:r>
            <w:r w:rsidR="00936364">
              <w:t>for</w:t>
            </w:r>
            <w:r>
              <w:t xml:space="preserve"> the job </w:t>
            </w:r>
          </w:p>
        </w:tc>
      </w:tr>
    </w:tbl>
    <w:sdt>
      <w:sdtPr>
        <w:alias w:val="Education:"/>
        <w:tag w:val="Education:"/>
        <w:id w:val="-1908763273"/>
        <w:placeholder>
          <w:docPart w:val="7829A98D28DC44D2BB053C1F443D9D81"/>
        </w:placeholder>
        <w:temporary/>
        <w:showingPlcHdr/>
        <w15:appearance w15:val="hidden"/>
      </w:sdtPr>
      <w:sdtContent>
        <w:p w14:paraId="5BCB86DC" w14:textId="77777777" w:rsidR="0095537E" w:rsidRPr="00CF1A49" w:rsidRDefault="0095537E" w:rsidP="0095537E">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95537E" w:rsidRPr="00CF1A49" w14:paraId="24C2F062" w14:textId="77777777" w:rsidTr="00A50434">
        <w:tc>
          <w:tcPr>
            <w:tcW w:w="9290" w:type="dxa"/>
          </w:tcPr>
          <w:p w14:paraId="2C8CEB94" w14:textId="7BE5A3EC" w:rsidR="0095537E" w:rsidRDefault="0095537E" w:rsidP="00A50434">
            <w:pPr>
              <w:contextualSpacing w:val="0"/>
              <w:rPr>
                <w:sz w:val="26"/>
                <w:szCs w:val="26"/>
              </w:rPr>
            </w:pPr>
            <w:r w:rsidRPr="00621C9F">
              <w:rPr>
                <w:b/>
                <w:bCs/>
              </w:rPr>
              <w:t>SEPTEMBER 202</w:t>
            </w:r>
            <w:r w:rsidR="00BA09FA">
              <w:rPr>
                <w:b/>
                <w:bCs/>
              </w:rPr>
              <w:t>2</w:t>
            </w:r>
            <w:r w:rsidRPr="00621C9F">
              <w:rPr>
                <w:b/>
                <w:bCs/>
              </w:rPr>
              <w:t xml:space="preserve"> – 2025 </w:t>
            </w:r>
            <w:r w:rsidR="00621C9F">
              <w:rPr>
                <w:b/>
                <w:bCs/>
              </w:rPr>
              <w:br/>
            </w:r>
            <w:r w:rsidR="00621C9F" w:rsidRPr="00621C9F">
              <w:rPr>
                <w:b/>
                <w:bCs/>
                <w:color w:val="1D824C" w:themeColor="accent1"/>
                <w:sz w:val="26"/>
                <w:szCs w:val="26"/>
              </w:rPr>
              <w:t>LLB HONS LAW DEGREE,</w:t>
            </w:r>
            <w:r w:rsidR="00621C9F" w:rsidRPr="00621C9F">
              <w:rPr>
                <w:color w:val="1D824C" w:themeColor="accent1"/>
                <w:sz w:val="26"/>
                <w:szCs w:val="26"/>
              </w:rPr>
              <w:t xml:space="preserve"> </w:t>
            </w:r>
            <w:r w:rsidR="00621C9F">
              <w:rPr>
                <w:sz w:val="26"/>
                <w:szCs w:val="26"/>
              </w:rPr>
              <w:t>UNIVERSITY OF LAW LEEDS</w:t>
            </w:r>
          </w:p>
          <w:p w14:paraId="7912B4C0" w14:textId="77777777" w:rsidR="00621C9F" w:rsidRDefault="00621C9F" w:rsidP="00A50434">
            <w:pPr>
              <w:contextualSpacing w:val="0"/>
            </w:pPr>
            <w:r>
              <w:t>Key modules: Criminal Law, Land Law, Cybercrime, Intro to Criminology</w:t>
            </w:r>
          </w:p>
          <w:p w14:paraId="3F11B113" w14:textId="432D23E9" w:rsidR="00621C9F" w:rsidRPr="00621C9F" w:rsidRDefault="00621C9F" w:rsidP="00A50434">
            <w:pPr>
              <w:contextualSpacing w:val="0"/>
            </w:pPr>
            <w:r>
              <w:t>Grade: Lower Second Class Honours</w:t>
            </w:r>
          </w:p>
        </w:tc>
      </w:tr>
      <w:tr w:rsidR="0095537E" w:rsidRPr="00CF1A49" w14:paraId="71FEF0A8" w14:textId="77777777" w:rsidTr="00A50434">
        <w:trPr>
          <w:trHeight w:val="2903"/>
        </w:trPr>
        <w:tc>
          <w:tcPr>
            <w:tcW w:w="9290" w:type="dxa"/>
            <w:tcMar>
              <w:top w:w="216" w:type="dxa"/>
            </w:tcMar>
          </w:tcPr>
          <w:p w14:paraId="658CA835" w14:textId="77777777" w:rsidR="0095537E" w:rsidRPr="00CF1A49" w:rsidRDefault="0095537E" w:rsidP="00A50434">
            <w:pPr>
              <w:pStyle w:val="Heading3"/>
              <w:contextualSpacing w:val="0"/>
            </w:pPr>
            <w:r>
              <w:t>SEPTEMBER</w:t>
            </w:r>
            <w:r w:rsidRPr="00CF1A49">
              <w:t xml:space="preserve"> </w:t>
            </w:r>
            <w:r>
              <w:t xml:space="preserve">2018 – 2020 </w:t>
            </w:r>
          </w:p>
          <w:p w14:paraId="601DD377" w14:textId="77777777" w:rsidR="0095537E" w:rsidRPr="00CF1A49" w:rsidRDefault="0095537E" w:rsidP="00A50434">
            <w:pPr>
              <w:pStyle w:val="Heading2"/>
              <w:contextualSpacing w:val="0"/>
            </w:pPr>
            <w:r>
              <w:t>A LEVELS</w:t>
            </w:r>
            <w:r w:rsidRPr="00CF1A49">
              <w:t xml:space="preserve">, </w:t>
            </w:r>
            <w:r>
              <w:rPr>
                <w:rStyle w:val="SubtleReference"/>
              </w:rPr>
              <w:t>Notre Dame Catholic Sixth Form College</w:t>
            </w:r>
          </w:p>
          <w:p w14:paraId="734670BE" w14:textId="77777777" w:rsidR="0095537E" w:rsidRDefault="0095537E" w:rsidP="00A50434">
            <w:r>
              <w:t xml:space="preserve">A Level in English Language – C </w:t>
            </w:r>
            <w:r>
              <w:br/>
              <w:t xml:space="preserve">A Level in Film Studies – B </w:t>
            </w:r>
            <w:r>
              <w:br/>
              <w:t xml:space="preserve">Level 3 Diploma in Criminology – C </w:t>
            </w:r>
          </w:p>
          <w:p w14:paraId="7060142B" w14:textId="77777777" w:rsidR="0095537E" w:rsidRDefault="0095537E" w:rsidP="00A50434">
            <w:pPr>
              <w:rPr>
                <w:b/>
                <w:bCs/>
              </w:rPr>
            </w:pPr>
          </w:p>
          <w:p w14:paraId="30F2AC3C" w14:textId="3D566ADA" w:rsidR="00621C9F" w:rsidRDefault="0095537E" w:rsidP="00621C9F">
            <w:pPr>
              <w:rPr>
                <w:sz w:val="26"/>
                <w:szCs w:val="26"/>
              </w:rPr>
            </w:pPr>
            <w:r w:rsidRPr="00B534C8">
              <w:rPr>
                <w:b/>
                <w:bCs/>
              </w:rPr>
              <w:t>SEPTEMBER 20</w:t>
            </w:r>
            <w:r w:rsidR="00621C9F">
              <w:rPr>
                <w:b/>
                <w:bCs/>
              </w:rPr>
              <w:t>1</w:t>
            </w:r>
            <w:r w:rsidRPr="00B534C8">
              <w:rPr>
                <w:b/>
                <w:bCs/>
              </w:rPr>
              <w:t>3 – 20</w:t>
            </w:r>
            <w:r w:rsidR="00621C9F">
              <w:rPr>
                <w:b/>
                <w:bCs/>
              </w:rPr>
              <w:t>18</w:t>
            </w:r>
            <w:r>
              <w:rPr>
                <w:b/>
                <w:bCs/>
              </w:rPr>
              <w:br/>
            </w:r>
            <w:r w:rsidR="00621C9F" w:rsidRPr="0013167F">
              <w:rPr>
                <w:b/>
                <w:bCs/>
                <w:color w:val="1D824C" w:themeColor="accent1"/>
                <w:sz w:val="26"/>
                <w:szCs w:val="26"/>
              </w:rPr>
              <w:t>GCSES,</w:t>
            </w:r>
            <w:r w:rsidR="00621C9F" w:rsidRPr="0013167F">
              <w:rPr>
                <w:color w:val="1D824C" w:themeColor="accent1"/>
                <w:sz w:val="26"/>
                <w:szCs w:val="26"/>
              </w:rPr>
              <w:t xml:space="preserve"> </w:t>
            </w:r>
            <w:r w:rsidR="00621C9F">
              <w:rPr>
                <w:sz w:val="26"/>
                <w:szCs w:val="26"/>
              </w:rPr>
              <w:t>CARR MANOR COMMUNITY SCHOOL</w:t>
            </w:r>
          </w:p>
          <w:p w14:paraId="466B21B6" w14:textId="7CF441F2" w:rsidR="00621C9F" w:rsidRDefault="00621C9F" w:rsidP="00621C9F">
            <w:r>
              <w:t xml:space="preserve">AQA Level 1/Level 2 GCSE in Sociology – B </w:t>
            </w:r>
          </w:p>
          <w:p w14:paraId="3B5D0770" w14:textId="7C797C0F" w:rsidR="00621C9F" w:rsidRPr="00621C9F" w:rsidRDefault="000A14E2" w:rsidP="00621C9F">
            <w:r>
              <w:t xml:space="preserve">OCR Level ½ Cambridge National Certificate in Creative iMedia – M2 </w:t>
            </w:r>
          </w:p>
          <w:p w14:paraId="08B2334D" w14:textId="77777777" w:rsidR="0095537E" w:rsidRDefault="000A14E2" w:rsidP="00A50434">
            <w:r>
              <w:t xml:space="preserve">OCR Level ½ GCSE (9-1) in Mathematics – 4 </w:t>
            </w:r>
          </w:p>
          <w:p w14:paraId="18DD0469" w14:textId="1D4A015E" w:rsidR="00951924" w:rsidRPr="00DC3F09" w:rsidRDefault="000A14E2" w:rsidP="00A50434">
            <w:r>
              <w:t xml:space="preserve">Pearson Edexcel Level 1/Level 2 GCSE (9-1) in English Language – 8 </w:t>
            </w:r>
            <w:r>
              <w:br/>
              <w:t xml:space="preserve">Pearson Edexcel Level 1/Level 2 GCSE (9-1) in English Literature – 5 </w:t>
            </w:r>
            <w:r>
              <w:br/>
              <w:t xml:space="preserve">Pearson Edexcel Level 1/Level 2 </w:t>
            </w:r>
            <w:r w:rsidR="0013167F">
              <w:t xml:space="preserve">GCSE (9-1) in Geography – 4 </w:t>
            </w:r>
          </w:p>
        </w:tc>
      </w:tr>
    </w:tbl>
    <w:p w14:paraId="6B9B2052" w14:textId="77777777" w:rsidR="004E01EB" w:rsidRPr="00CF1A49" w:rsidRDefault="00000000" w:rsidP="004E01EB">
      <w:pPr>
        <w:pStyle w:val="Heading1"/>
      </w:pPr>
      <w:sdt>
        <w:sdtPr>
          <w:alias w:val="Experience:"/>
          <w:tag w:val="Experience:"/>
          <w:id w:val="-1983300934"/>
          <w:placeholder>
            <w:docPart w:val="67222718685A41F1B7BBC35A1DF83A32"/>
          </w:placeholder>
          <w:temporary/>
          <w:showingPlcHdr/>
          <w15:appearance w15:val="hidden"/>
        </w:sdt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3DA3F056" w14:textId="77777777" w:rsidTr="00D66A52">
        <w:tc>
          <w:tcPr>
            <w:tcW w:w="9355" w:type="dxa"/>
          </w:tcPr>
          <w:p w14:paraId="39F7A993" w14:textId="77777777" w:rsidR="0013167F" w:rsidRPr="0013167F" w:rsidRDefault="0013167F" w:rsidP="00741F4B">
            <w:pPr>
              <w:contextualSpacing w:val="0"/>
              <w:jc w:val="both"/>
              <w:rPr>
                <w:b/>
                <w:bCs/>
              </w:rPr>
            </w:pPr>
            <w:r w:rsidRPr="0013167F">
              <w:rPr>
                <w:b/>
                <w:bCs/>
              </w:rPr>
              <w:t xml:space="preserve">SEPTEMBER 2025 – JANUARY 2026 </w:t>
            </w:r>
          </w:p>
          <w:p w14:paraId="03B84962" w14:textId="77777777" w:rsidR="0013167F" w:rsidRDefault="0013167F" w:rsidP="00741F4B">
            <w:pPr>
              <w:contextualSpacing w:val="0"/>
              <w:jc w:val="both"/>
              <w:rPr>
                <w:sz w:val="26"/>
                <w:szCs w:val="26"/>
              </w:rPr>
            </w:pPr>
            <w:r w:rsidRPr="0013167F">
              <w:rPr>
                <w:b/>
                <w:bCs/>
                <w:color w:val="1D824C" w:themeColor="accent1"/>
                <w:sz w:val="26"/>
                <w:szCs w:val="26"/>
              </w:rPr>
              <w:t>STOCK ASSISTANT,</w:t>
            </w:r>
            <w:r w:rsidRPr="0013167F">
              <w:rPr>
                <w:color w:val="1D824C" w:themeColor="accent1"/>
                <w:sz w:val="26"/>
                <w:szCs w:val="26"/>
              </w:rPr>
              <w:t xml:space="preserve"> </w:t>
            </w:r>
            <w:r w:rsidRPr="0013167F">
              <w:rPr>
                <w:sz w:val="26"/>
                <w:szCs w:val="26"/>
              </w:rPr>
              <w:t>TK MAXX</w:t>
            </w:r>
          </w:p>
          <w:p w14:paraId="4D2A5BB7" w14:textId="77777777" w:rsidR="0013167F" w:rsidRDefault="0013167F" w:rsidP="00741F4B">
            <w:pPr>
              <w:contextualSpacing w:val="0"/>
              <w:jc w:val="both"/>
            </w:pPr>
            <w:r w:rsidRPr="0013167F">
              <w:lastRenderedPageBreak/>
              <w:t>I worked night shifts at TK Maxx during the Christmas period in a temporary position. There were two main tasks I would do during my shifts which were flowing and scamping. Flowing is moving stock from the previous delivery to its correct place in the store, while scamping is scanning all items in a section of the store to identify price adjustments. I did these tasks very efficiently over the course of my time at TK Maxx, ensuring the stock was organized correctly and keeping the look of the store presentable and neat. When scamping, I efficiently scanned all items with strong attention to detail, updating prices when required. This shows my ability to learn new tasks and complete them in an efficient and well-organized manner, showcasing another reason why I would be a great fit for your workplace.</w:t>
            </w:r>
          </w:p>
          <w:p w14:paraId="5B36AC4A" w14:textId="77777777" w:rsidR="00C94F76" w:rsidRDefault="00C94F76" w:rsidP="00741F4B">
            <w:pPr>
              <w:contextualSpacing w:val="0"/>
              <w:jc w:val="both"/>
            </w:pPr>
          </w:p>
          <w:p w14:paraId="3D5E1540" w14:textId="77777777" w:rsidR="00535B0B" w:rsidRPr="00B87F49" w:rsidRDefault="00B87F49" w:rsidP="00741F4B">
            <w:pPr>
              <w:contextualSpacing w:val="0"/>
              <w:jc w:val="both"/>
              <w:rPr>
                <w:b/>
                <w:bCs/>
              </w:rPr>
            </w:pPr>
            <w:r w:rsidRPr="00B87F49">
              <w:rPr>
                <w:b/>
                <w:bCs/>
              </w:rPr>
              <w:t xml:space="preserve">OCTOBER 2021 – NOVEMBER 2022 </w:t>
            </w:r>
          </w:p>
          <w:p w14:paraId="2CD7C459" w14:textId="77777777" w:rsidR="00B87F49" w:rsidRDefault="00B87F49" w:rsidP="00741F4B">
            <w:pPr>
              <w:contextualSpacing w:val="0"/>
              <w:jc w:val="both"/>
              <w:rPr>
                <w:sz w:val="26"/>
                <w:szCs w:val="26"/>
              </w:rPr>
            </w:pPr>
            <w:r w:rsidRPr="00B87F49">
              <w:rPr>
                <w:b/>
                <w:bCs/>
                <w:color w:val="1D824C" w:themeColor="accent1"/>
                <w:sz w:val="26"/>
                <w:szCs w:val="26"/>
              </w:rPr>
              <w:t>SALES ASSISTANT,</w:t>
            </w:r>
            <w:r w:rsidRPr="00B87F49">
              <w:rPr>
                <w:color w:val="1D824C" w:themeColor="accent1"/>
                <w:sz w:val="26"/>
                <w:szCs w:val="26"/>
              </w:rPr>
              <w:t xml:space="preserve"> </w:t>
            </w:r>
            <w:r w:rsidRPr="00B87F49">
              <w:rPr>
                <w:sz w:val="26"/>
                <w:szCs w:val="26"/>
              </w:rPr>
              <w:t>JD SPORTS</w:t>
            </w:r>
          </w:p>
          <w:p w14:paraId="028183A5" w14:textId="2759EC99" w:rsidR="00B87F49" w:rsidRPr="00B87F49" w:rsidRDefault="00B87F49" w:rsidP="00741F4B">
            <w:pPr>
              <w:contextualSpacing w:val="0"/>
              <w:jc w:val="both"/>
            </w:pPr>
            <w:r w:rsidRPr="00B87F49">
              <w:t>This was my first paid job, so I gathered a lot of experience in the tasks I was asked to do. When I first started at JD, I worked on the footwear shop floor, assisting customers and developing confidence in sales and communication, as well as keeping displays tidy and visually appealing. I also maintained the footwear stockroom and ensured it stayed organized and clean to support efficient operations. In the stockroom, I regularly responded to scanner alerts requesting specific shoes, quickly preparing and sending them to the shop floor to minimize customer wait times and ensure efficient service. I also assisted with evening stock deliveries, helping with heavy lifting and organizing boxes in the correct stockrooms, demonstrating teamwork and efficiency. I worked in the stockroom during Black Friday, as well as the Christmas period, which gave me insight into working during very busy sales periods. Being at work during these times proved to me that I can work well under pressure and be a very effective worker even whilst in an incredibly hectic work environment.</w:t>
            </w:r>
          </w:p>
        </w:tc>
      </w:tr>
      <w:tr w:rsidR="00F61DF9" w:rsidRPr="00CF1A49" w14:paraId="09F27C9A" w14:textId="77777777" w:rsidTr="00F61DF9">
        <w:tc>
          <w:tcPr>
            <w:tcW w:w="9355" w:type="dxa"/>
            <w:tcMar>
              <w:top w:w="216" w:type="dxa"/>
            </w:tcMar>
          </w:tcPr>
          <w:p w14:paraId="5547F134" w14:textId="5E05DD99" w:rsidR="00F61DF9" w:rsidRPr="00CF1A49" w:rsidRDefault="00441D67" w:rsidP="00F61DF9">
            <w:pPr>
              <w:pStyle w:val="Heading3"/>
              <w:contextualSpacing w:val="0"/>
            </w:pPr>
            <w:r>
              <w:lastRenderedPageBreak/>
              <w:t>April 2017</w:t>
            </w:r>
            <w:r w:rsidR="00F61DF9" w:rsidRPr="00CF1A49">
              <w:t xml:space="preserve"> </w:t>
            </w:r>
          </w:p>
          <w:p w14:paraId="43FD4031" w14:textId="5B331B48" w:rsidR="00F61DF9" w:rsidRPr="00CF1A49" w:rsidRDefault="00394195" w:rsidP="00F61DF9">
            <w:pPr>
              <w:pStyle w:val="Heading2"/>
              <w:contextualSpacing w:val="0"/>
            </w:pPr>
            <w:r>
              <w:t>Volunteer</w:t>
            </w:r>
            <w:r w:rsidR="00F61DF9" w:rsidRPr="00CF1A49">
              <w:t xml:space="preserve">, </w:t>
            </w:r>
            <w:r w:rsidR="002420F5">
              <w:rPr>
                <w:rStyle w:val="SubtleReference"/>
              </w:rPr>
              <w:t>Oxfam</w:t>
            </w:r>
          </w:p>
          <w:p w14:paraId="00D7B743" w14:textId="1E1EE7FB" w:rsidR="0081641A" w:rsidRDefault="00441D67" w:rsidP="00741F4B">
            <w:pPr>
              <w:jc w:val="both"/>
            </w:pPr>
            <w:r>
              <w:t>I</w:t>
            </w:r>
            <w:r w:rsidR="003C5BE2">
              <w:t xml:space="preserve"> </w:t>
            </w:r>
            <w:r w:rsidR="003C5BE2" w:rsidRPr="003C5BE2">
              <w:t>volunteered at Oxfam, where I independently researched and priced items using their website, demonstrating efficiency and self-sufficiency. I also supported co-workers in assisting customers, highlighting my communication and teamwork skills.</w:t>
            </w:r>
          </w:p>
          <w:p w14:paraId="4619258F" w14:textId="77777777" w:rsidR="0081641A" w:rsidRDefault="0081641A" w:rsidP="00F61DF9"/>
          <w:p w14:paraId="692D1B19" w14:textId="0A0B88B7" w:rsidR="00E32550" w:rsidRDefault="00F549C4" w:rsidP="00E6496E">
            <w:pPr>
              <w:jc w:val="both"/>
              <w:rPr>
                <w:b/>
                <w:bCs/>
              </w:rPr>
            </w:pPr>
            <w:r>
              <w:rPr>
                <w:b/>
                <w:bCs/>
              </w:rPr>
              <w:t>MARCH 2017 – APRIL 2017</w:t>
            </w:r>
            <w:r w:rsidR="007E7555">
              <w:rPr>
                <w:b/>
                <w:bCs/>
              </w:rPr>
              <w:t xml:space="preserve"> </w:t>
            </w:r>
          </w:p>
          <w:p w14:paraId="4ABAE059" w14:textId="2D9EEE88" w:rsidR="007E7555" w:rsidRDefault="007E7555" w:rsidP="00E6496E">
            <w:pPr>
              <w:jc w:val="both"/>
              <w:rPr>
                <w:bCs/>
                <w:sz w:val="26"/>
                <w:szCs w:val="26"/>
              </w:rPr>
            </w:pPr>
            <w:r w:rsidRPr="007E7555">
              <w:rPr>
                <w:b/>
                <w:color w:val="1D824C" w:themeColor="accent1"/>
                <w:sz w:val="26"/>
                <w:szCs w:val="26"/>
              </w:rPr>
              <w:t>VOLUNTEER</w:t>
            </w:r>
            <w:r>
              <w:rPr>
                <w:bCs/>
                <w:sz w:val="26"/>
                <w:szCs w:val="26"/>
              </w:rPr>
              <w:t>, ST. GEMMA’S HOSPICE</w:t>
            </w:r>
          </w:p>
          <w:p w14:paraId="1C363469" w14:textId="76AEE1D4" w:rsidR="007E7555" w:rsidRPr="007E7555" w:rsidRDefault="007E7555" w:rsidP="00E6496E">
            <w:pPr>
              <w:jc w:val="both"/>
              <w:rPr>
                <w:bCs/>
              </w:rPr>
            </w:pPr>
            <w:r w:rsidRPr="007E7555">
              <w:rPr>
                <w:bCs/>
              </w:rPr>
              <w:t>I volunteered at St. Gemma's Hospice, where I organized and displayed items for sale, ensuring everything was tidy and correctly placed. My attention to detail and initiative reflects my strong work ethic. In busy periods, I also helped monitor the store to prevent theft, demonstrating reliability and responsibility.</w:t>
            </w:r>
          </w:p>
          <w:p w14:paraId="65946BA5" w14:textId="758B24F8" w:rsidR="00E32550" w:rsidRPr="00BE3730" w:rsidRDefault="00994DCB" w:rsidP="00C81A98">
            <w:pPr>
              <w:jc w:val="both"/>
            </w:pPr>
            <w:r>
              <w:t xml:space="preserve"> </w:t>
            </w:r>
          </w:p>
        </w:tc>
      </w:tr>
    </w:tbl>
    <w:sdt>
      <w:sdtPr>
        <w:alias w:val="Activities:"/>
        <w:tag w:val="Activities:"/>
        <w:id w:val="1223332893"/>
        <w:placeholder>
          <w:docPart w:val="9F8694F814564302BB74E2533D168D10"/>
        </w:placeholder>
        <w:temporary/>
        <w:showingPlcHdr/>
        <w15:appearance w15:val="hidden"/>
      </w:sdtPr>
      <w:sdtContent>
        <w:p w14:paraId="75EEF37C" w14:textId="77777777" w:rsidR="00AD782D" w:rsidRPr="00CF1A49" w:rsidRDefault="0062312F" w:rsidP="0062312F">
          <w:pPr>
            <w:pStyle w:val="Heading1"/>
          </w:pPr>
          <w:r w:rsidRPr="00CF1A49">
            <w:t>Activities</w:t>
          </w:r>
        </w:p>
      </w:sdtContent>
    </w:sdt>
    <w:p w14:paraId="1F4C48AA" w14:textId="73636FCB" w:rsidR="00E66FF0" w:rsidRDefault="00117093" w:rsidP="00BF5891">
      <w:pPr>
        <w:jc w:val="both"/>
      </w:pPr>
      <w:r>
        <w:t>One of the activities that I take part in is buying/selling clothes online</w:t>
      </w:r>
      <w:r w:rsidR="00E66FF0">
        <w:t xml:space="preserve"> </w:t>
      </w:r>
      <w:r w:rsidR="00BF5891" w:rsidRPr="00BF5891">
        <w:t>through marketplaces, demonstrating entrepreneurial skills and initiative. I also directed and edited a short film for college, leading a team and learning new technology to complete the project, showcasing perseverance, leadership, and a strong work ethic.</w:t>
      </w:r>
    </w:p>
    <w:p w14:paraId="6AFFE47D" w14:textId="48C4BD3A" w:rsidR="00B51D1B" w:rsidRPr="006E1507" w:rsidRDefault="00B51D1B" w:rsidP="006E1507"/>
    <w:sectPr w:rsidR="00B51D1B" w:rsidRPr="006E1507" w:rsidSect="005A1B10">
      <w:footerReference w:type="default" r:id="rId8"/>
      <w:headerReference w:type="first" r:id="rId9"/>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10643" w14:textId="77777777" w:rsidR="00AA61B9" w:rsidRDefault="00AA61B9" w:rsidP="0068194B">
      <w:r>
        <w:separator/>
      </w:r>
    </w:p>
    <w:p w14:paraId="02A9FBDB" w14:textId="77777777" w:rsidR="00AA61B9" w:rsidRDefault="00AA61B9"/>
    <w:p w14:paraId="4E2FA6EC" w14:textId="77777777" w:rsidR="00AA61B9" w:rsidRDefault="00AA61B9"/>
  </w:endnote>
  <w:endnote w:type="continuationSeparator" w:id="0">
    <w:p w14:paraId="0EC84115" w14:textId="77777777" w:rsidR="00AA61B9" w:rsidRDefault="00AA61B9" w:rsidP="0068194B">
      <w:r>
        <w:continuationSeparator/>
      </w:r>
    </w:p>
    <w:p w14:paraId="33756C97" w14:textId="77777777" w:rsidR="00AA61B9" w:rsidRDefault="00AA61B9"/>
    <w:p w14:paraId="3AD3ABE8" w14:textId="77777777" w:rsidR="00AA61B9" w:rsidRDefault="00AA61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6F8969A2"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4C2D7" w14:textId="77777777" w:rsidR="00AA61B9" w:rsidRDefault="00AA61B9" w:rsidP="0068194B">
      <w:r>
        <w:separator/>
      </w:r>
    </w:p>
    <w:p w14:paraId="66E391C9" w14:textId="77777777" w:rsidR="00AA61B9" w:rsidRDefault="00AA61B9"/>
    <w:p w14:paraId="435CCA80" w14:textId="77777777" w:rsidR="00AA61B9" w:rsidRDefault="00AA61B9"/>
  </w:footnote>
  <w:footnote w:type="continuationSeparator" w:id="0">
    <w:p w14:paraId="4FAA7724" w14:textId="77777777" w:rsidR="00AA61B9" w:rsidRDefault="00AA61B9" w:rsidP="0068194B">
      <w:r>
        <w:continuationSeparator/>
      </w:r>
    </w:p>
    <w:p w14:paraId="59A98C0C" w14:textId="77777777" w:rsidR="00AA61B9" w:rsidRDefault="00AA61B9"/>
    <w:p w14:paraId="586E9EBF" w14:textId="77777777" w:rsidR="00AA61B9" w:rsidRDefault="00AA61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98C0"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1033BBE7" wp14:editId="2BBC3B73">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151402B"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605077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CA724C"/>
    <w:multiLevelType w:val="hybridMultilevel"/>
    <w:tmpl w:val="1F1E0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829130005">
    <w:abstractNumId w:val="9"/>
  </w:num>
  <w:num w:numId="2" w16cid:durableId="138039017">
    <w:abstractNumId w:val="8"/>
  </w:num>
  <w:num w:numId="3" w16cid:durableId="1017079771">
    <w:abstractNumId w:val="7"/>
  </w:num>
  <w:num w:numId="4" w16cid:durableId="284431156">
    <w:abstractNumId w:val="6"/>
  </w:num>
  <w:num w:numId="5" w16cid:durableId="2141224706">
    <w:abstractNumId w:val="11"/>
  </w:num>
  <w:num w:numId="6" w16cid:durableId="436363738">
    <w:abstractNumId w:val="3"/>
  </w:num>
  <w:num w:numId="7" w16cid:durableId="1100878943">
    <w:abstractNumId w:val="12"/>
  </w:num>
  <w:num w:numId="8" w16cid:durableId="702246343">
    <w:abstractNumId w:val="2"/>
  </w:num>
  <w:num w:numId="9" w16cid:durableId="1846705996">
    <w:abstractNumId w:val="13"/>
  </w:num>
  <w:num w:numId="10" w16cid:durableId="1617373382">
    <w:abstractNumId w:val="5"/>
  </w:num>
  <w:num w:numId="11" w16cid:durableId="1227842842">
    <w:abstractNumId w:val="4"/>
  </w:num>
  <w:num w:numId="12" w16cid:durableId="1503467048">
    <w:abstractNumId w:val="1"/>
  </w:num>
  <w:num w:numId="13" w16cid:durableId="1505245468">
    <w:abstractNumId w:val="0"/>
  </w:num>
  <w:num w:numId="14" w16cid:durableId="969047816">
    <w:abstractNumId w:val="9"/>
  </w:num>
  <w:num w:numId="15" w16cid:durableId="619530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6C"/>
    <w:rsid w:val="000001EF"/>
    <w:rsid w:val="00007322"/>
    <w:rsid w:val="00007728"/>
    <w:rsid w:val="00016BDE"/>
    <w:rsid w:val="00024584"/>
    <w:rsid w:val="00024730"/>
    <w:rsid w:val="0004347E"/>
    <w:rsid w:val="00046EF9"/>
    <w:rsid w:val="0005453D"/>
    <w:rsid w:val="00055E95"/>
    <w:rsid w:val="00060E92"/>
    <w:rsid w:val="0007021F"/>
    <w:rsid w:val="000978B3"/>
    <w:rsid w:val="000A14E2"/>
    <w:rsid w:val="000B2BA5"/>
    <w:rsid w:val="000B3CF4"/>
    <w:rsid w:val="000D65E1"/>
    <w:rsid w:val="000E2C66"/>
    <w:rsid w:val="000E7E05"/>
    <w:rsid w:val="000F2F8C"/>
    <w:rsid w:val="000F75EB"/>
    <w:rsid w:val="0010006E"/>
    <w:rsid w:val="001045A8"/>
    <w:rsid w:val="00114A91"/>
    <w:rsid w:val="00117093"/>
    <w:rsid w:val="0013167F"/>
    <w:rsid w:val="001427E1"/>
    <w:rsid w:val="00163668"/>
    <w:rsid w:val="00171566"/>
    <w:rsid w:val="00174676"/>
    <w:rsid w:val="001755A8"/>
    <w:rsid w:val="00184014"/>
    <w:rsid w:val="00187B91"/>
    <w:rsid w:val="00192008"/>
    <w:rsid w:val="001C0E68"/>
    <w:rsid w:val="001C4B6F"/>
    <w:rsid w:val="001D0BF1"/>
    <w:rsid w:val="001D30D6"/>
    <w:rsid w:val="001E3120"/>
    <w:rsid w:val="001E7E0C"/>
    <w:rsid w:val="001F0BB0"/>
    <w:rsid w:val="001F4E6D"/>
    <w:rsid w:val="001F6140"/>
    <w:rsid w:val="00203573"/>
    <w:rsid w:val="00203F83"/>
    <w:rsid w:val="0020597D"/>
    <w:rsid w:val="00213B4C"/>
    <w:rsid w:val="002253B0"/>
    <w:rsid w:val="00236D54"/>
    <w:rsid w:val="00241D8C"/>
    <w:rsid w:val="00241FDB"/>
    <w:rsid w:val="002420F5"/>
    <w:rsid w:val="0024720C"/>
    <w:rsid w:val="00254E2C"/>
    <w:rsid w:val="002617AE"/>
    <w:rsid w:val="002638D0"/>
    <w:rsid w:val="002647D3"/>
    <w:rsid w:val="00264C62"/>
    <w:rsid w:val="00275EAE"/>
    <w:rsid w:val="00294998"/>
    <w:rsid w:val="00297F18"/>
    <w:rsid w:val="002A1945"/>
    <w:rsid w:val="002A2101"/>
    <w:rsid w:val="002B2958"/>
    <w:rsid w:val="002B3FC8"/>
    <w:rsid w:val="002D23C5"/>
    <w:rsid w:val="002D6137"/>
    <w:rsid w:val="002E24C7"/>
    <w:rsid w:val="002E503C"/>
    <w:rsid w:val="002E7E61"/>
    <w:rsid w:val="002F05E5"/>
    <w:rsid w:val="002F0DA9"/>
    <w:rsid w:val="002F254D"/>
    <w:rsid w:val="002F30E4"/>
    <w:rsid w:val="002F3FC0"/>
    <w:rsid w:val="002F42F7"/>
    <w:rsid w:val="00307140"/>
    <w:rsid w:val="00316DFF"/>
    <w:rsid w:val="00322CAC"/>
    <w:rsid w:val="00325B57"/>
    <w:rsid w:val="00336056"/>
    <w:rsid w:val="003544E1"/>
    <w:rsid w:val="00366398"/>
    <w:rsid w:val="00366D8F"/>
    <w:rsid w:val="0037391B"/>
    <w:rsid w:val="00394195"/>
    <w:rsid w:val="00396BE4"/>
    <w:rsid w:val="003A0632"/>
    <w:rsid w:val="003A30E5"/>
    <w:rsid w:val="003A6ADF"/>
    <w:rsid w:val="003B5928"/>
    <w:rsid w:val="003C240D"/>
    <w:rsid w:val="003C5BE2"/>
    <w:rsid w:val="003D380F"/>
    <w:rsid w:val="003E160D"/>
    <w:rsid w:val="003F1D5F"/>
    <w:rsid w:val="003F2398"/>
    <w:rsid w:val="003F486F"/>
    <w:rsid w:val="003F5BB7"/>
    <w:rsid w:val="003F60E0"/>
    <w:rsid w:val="00402409"/>
    <w:rsid w:val="00405128"/>
    <w:rsid w:val="00406CFF"/>
    <w:rsid w:val="00416B25"/>
    <w:rsid w:val="00420592"/>
    <w:rsid w:val="004319E0"/>
    <w:rsid w:val="00437E8C"/>
    <w:rsid w:val="00440225"/>
    <w:rsid w:val="00441D67"/>
    <w:rsid w:val="00462686"/>
    <w:rsid w:val="004726BC"/>
    <w:rsid w:val="00473EA0"/>
    <w:rsid w:val="00474105"/>
    <w:rsid w:val="00474746"/>
    <w:rsid w:val="00480E6E"/>
    <w:rsid w:val="00486277"/>
    <w:rsid w:val="00494CF6"/>
    <w:rsid w:val="00495F8D"/>
    <w:rsid w:val="004A1FAE"/>
    <w:rsid w:val="004A32FF"/>
    <w:rsid w:val="004B06EB"/>
    <w:rsid w:val="004B6AD0"/>
    <w:rsid w:val="004C1B86"/>
    <w:rsid w:val="004C2D5D"/>
    <w:rsid w:val="004C31E1"/>
    <w:rsid w:val="004C33E1"/>
    <w:rsid w:val="004E01EB"/>
    <w:rsid w:val="004E1828"/>
    <w:rsid w:val="004E2794"/>
    <w:rsid w:val="004E4930"/>
    <w:rsid w:val="004F0381"/>
    <w:rsid w:val="00510392"/>
    <w:rsid w:val="00513E2A"/>
    <w:rsid w:val="00520E0A"/>
    <w:rsid w:val="00535B0B"/>
    <w:rsid w:val="00541A4A"/>
    <w:rsid w:val="0055467D"/>
    <w:rsid w:val="00566A35"/>
    <w:rsid w:val="0056701E"/>
    <w:rsid w:val="005740D7"/>
    <w:rsid w:val="005A0F26"/>
    <w:rsid w:val="005A1B10"/>
    <w:rsid w:val="005A50E3"/>
    <w:rsid w:val="005A6850"/>
    <w:rsid w:val="005A77B2"/>
    <w:rsid w:val="005B1B1B"/>
    <w:rsid w:val="005B5338"/>
    <w:rsid w:val="005C5932"/>
    <w:rsid w:val="005D3CA7"/>
    <w:rsid w:val="005D4CC1"/>
    <w:rsid w:val="005F4B91"/>
    <w:rsid w:val="005F54B9"/>
    <w:rsid w:val="005F55D2"/>
    <w:rsid w:val="00621C9F"/>
    <w:rsid w:val="0062312F"/>
    <w:rsid w:val="00623B65"/>
    <w:rsid w:val="00625F2C"/>
    <w:rsid w:val="0063236C"/>
    <w:rsid w:val="006444D3"/>
    <w:rsid w:val="00655A70"/>
    <w:rsid w:val="006618E9"/>
    <w:rsid w:val="0068194B"/>
    <w:rsid w:val="00692703"/>
    <w:rsid w:val="00692FF8"/>
    <w:rsid w:val="006A1962"/>
    <w:rsid w:val="006B5D48"/>
    <w:rsid w:val="006B7D7B"/>
    <w:rsid w:val="006C1A5E"/>
    <w:rsid w:val="006E1507"/>
    <w:rsid w:val="006E2BFB"/>
    <w:rsid w:val="006F7D28"/>
    <w:rsid w:val="00701447"/>
    <w:rsid w:val="00712D8B"/>
    <w:rsid w:val="007164F7"/>
    <w:rsid w:val="007273B7"/>
    <w:rsid w:val="00733E0A"/>
    <w:rsid w:val="00741F4B"/>
    <w:rsid w:val="0074403D"/>
    <w:rsid w:val="00746D44"/>
    <w:rsid w:val="00747B12"/>
    <w:rsid w:val="007538DC"/>
    <w:rsid w:val="007569B0"/>
    <w:rsid w:val="00757803"/>
    <w:rsid w:val="00772314"/>
    <w:rsid w:val="00775537"/>
    <w:rsid w:val="007849B8"/>
    <w:rsid w:val="0079206B"/>
    <w:rsid w:val="00796076"/>
    <w:rsid w:val="007C0566"/>
    <w:rsid w:val="007C0FE7"/>
    <w:rsid w:val="007C606B"/>
    <w:rsid w:val="007E10AC"/>
    <w:rsid w:val="007E6A61"/>
    <w:rsid w:val="007E7555"/>
    <w:rsid w:val="007F1BF9"/>
    <w:rsid w:val="00801140"/>
    <w:rsid w:val="00803404"/>
    <w:rsid w:val="0081641A"/>
    <w:rsid w:val="00834955"/>
    <w:rsid w:val="00853EC2"/>
    <w:rsid w:val="00855B59"/>
    <w:rsid w:val="00860461"/>
    <w:rsid w:val="0086487C"/>
    <w:rsid w:val="00867280"/>
    <w:rsid w:val="00870B20"/>
    <w:rsid w:val="0087233B"/>
    <w:rsid w:val="008829F8"/>
    <w:rsid w:val="00885897"/>
    <w:rsid w:val="008A6538"/>
    <w:rsid w:val="008C4CCD"/>
    <w:rsid w:val="008C7056"/>
    <w:rsid w:val="008E11C9"/>
    <w:rsid w:val="008E3788"/>
    <w:rsid w:val="008F3B14"/>
    <w:rsid w:val="00901899"/>
    <w:rsid w:val="0090344B"/>
    <w:rsid w:val="00905715"/>
    <w:rsid w:val="0091321E"/>
    <w:rsid w:val="00913946"/>
    <w:rsid w:val="0092726B"/>
    <w:rsid w:val="009361BA"/>
    <w:rsid w:val="00936364"/>
    <w:rsid w:val="00944F78"/>
    <w:rsid w:val="009510E7"/>
    <w:rsid w:val="00951924"/>
    <w:rsid w:val="00952C89"/>
    <w:rsid w:val="0095537E"/>
    <w:rsid w:val="009571D8"/>
    <w:rsid w:val="0096336B"/>
    <w:rsid w:val="009650EA"/>
    <w:rsid w:val="00975B42"/>
    <w:rsid w:val="0097790C"/>
    <w:rsid w:val="00984509"/>
    <w:rsid w:val="0098506E"/>
    <w:rsid w:val="00994DCB"/>
    <w:rsid w:val="009A44CE"/>
    <w:rsid w:val="009B2552"/>
    <w:rsid w:val="009C4DFC"/>
    <w:rsid w:val="009D02CC"/>
    <w:rsid w:val="009D44F8"/>
    <w:rsid w:val="009E3160"/>
    <w:rsid w:val="009F220C"/>
    <w:rsid w:val="009F3B05"/>
    <w:rsid w:val="009F4931"/>
    <w:rsid w:val="009F659E"/>
    <w:rsid w:val="00A14534"/>
    <w:rsid w:val="00A16DAA"/>
    <w:rsid w:val="00A24162"/>
    <w:rsid w:val="00A25023"/>
    <w:rsid w:val="00A270EA"/>
    <w:rsid w:val="00A34BA2"/>
    <w:rsid w:val="00A36F27"/>
    <w:rsid w:val="00A42E32"/>
    <w:rsid w:val="00A46E63"/>
    <w:rsid w:val="00A51DC5"/>
    <w:rsid w:val="00A53DE1"/>
    <w:rsid w:val="00A56AAA"/>
    <w:rsid w:val="00A615E1"/>
    <w:rsid w:val="00A75216"/>
    <w:rsid w:val="00A755E8"/>
    <w:rsid w:val="00A876AE"/>
    <w:rsid w:val="00A93A5D"/>
    <w:rsid w:val="00AA4AA1"/>
    <w:rsid w:val="00AA61B9"/>
    <w:rsid w:val="00AB32F8"/>
    <w:rsid w:val="00AB610B"/>
    <w:rsid w:val="00AD360E"/>
    <w:rsid w:val="00AD40FB"/>
    <w:rsid w:val="00AD782D"/>
    <w:rsid w:val="00AE7650"/>
    <w:rsid w:val="00AF045B"/>
    <w:rsid w:val="00B10EBE"/>
    <w:rsid w:val="00B236F1"/>
    <w:rsid w:val="00B50F99"/>
    <w:rsid w:val="00B51CCD"/>
    <w:rsid w:val="00B51D1B"/>
    <w:rsid w:val="00B534C8"/>
    <w:rsid w:val="00B540F4"/>
    <w:rsid w:val="00B60FD0"/>
    <w:rsid w:val="00B622DF"/>
    <w:rsid w:val="00B6332A"/>
    <w:rsid w:val="00B81760"/>
    <w:rsid w:val="00B8494C"/>
    <w:rsid w:val="00B85AF8"/>
    <w:rsid w:val="00B87F49"/>
    <w:rsid w:val="00BA09FA"/>
    <w:rsid w:val="00BA1546"/>
    <w:rsid w:val="00BB4E51"/>
    <w:rsid w:val="00BB54E1"/>
    <w:rsid w:val="00BC47D1"/>
    <w:rsid w:val="00BD431F"/>
    <w:rsid w:val="00BE14B3"/>
    <w:rsid w:val="00BE3730"/>
    <w:rsid w:val="00BE423E"/>
    <w:rsid w:val="00BE62C2"/>
    <w:rsid w:val="00BF5891"/>
    <w:rsid w:val="00BF61AC"/>
    <w:rsid w:val="00C02618"/>
    <w:rsid w:val="00C07C00"/>
    <w:rsid w:val="00C47FA6"/>
    <w:rsid w:val="00C57FC6"/>
    <w:rsid w:val="00C66A7D"/>
    <w:rsid w:val="00C74681"/>
    <w:rsid w:val="00C779DA"/>
    <w:rsid w:val="00C814F7"/>
    <w:rsid w:val="00C81A98"/>
    <w:rsid w:val="00C91A21"/>
    <w:rsid w:val="00C93646"/>
    <w:rsid w:val="00C94F76"/>
    <w:rsid w:val="00CA4B4D"/>
    <w:rsid w:val="00CB35C3"/>
    <w:rsid w:val="00CB74B6"/>
    <w:rsid w:val="00CD323D"/>
    <w:rsid w:val="00CD4871"/>
    <w:rsid w:val="00CE4030"/>
    <w:rsid w:val="00CE64B3"/>
    <w:rsid w:val="00CF1A49"/>
    <w:rsid w:val="00D0630C"/>
    <w:rsid w:val="00D12E5D"/>
    <w:rsid w:val="00D243A9"/>
    <w:rsid w:val="00D25656"/>
    <w:rsid w:val="00D305E5"/>
    <w:rsid w:val="00D37CD3"/>
    <w:rsid w:val="00D538D6"/>
    <w:rsid w:val="00D562EF"/>
    <w:rsid w:val="00D57226"/>
    <w:rsid w:val="00D578E5"/>
    <w:rsid w:val="00D600FD"/>
    <w:rsid w:val="00D66A52"/>
    <w:rsid w:val="00D66EFA"/>
    <w:rsid w:val="00D72A2D"/>
    <w:rsid w:val="00D9521A"/>
    <w:rsid w:val="00D9600B"/>
    <w:rsid w:val="00D97528"/>
    <w:rsid w:val="00DA3914"/>
    <w:rsid w:val="00DA59AA"/>
    <w:rsid w:val="00DB6915"/>
    <w:rsid w:val="00DB7E1E"/>
    <w:rsid w:val="00DC1B78"/>
    <w:rsid w:val="00DC2A2F"/>
    <w:rsid w:val="00DC3F09"/>
    <w:rsid w:val="00DC600B"/>
    <w:rsid w:val="00DE0FAA"/>
    <w:rsid w:val="00DE136D"/>
    <w:rsid w:val="00DE6534"/>
    <w:rsid w:val="00DF4D6C"/>
    <w:rsid w:val="00E01923"/>
    <w:rsid w:val="00E14498"/>
    <w:rsid w:val="00E172BC"/>
    <w:rsid w:val="00E2397A"/>
    <w:rsid w:val="00E254DB"/>
    <w:rsid w:val="00E25B85"/>
    <w:rsid w:val="00E300FC"/>
    <w:rsid w:val="00E31C49"/>
    <w:rsid w:val="00E32550"/>
    <w:rsid w:val="00E362DB"/>
    <w:rsid w:val="00E45CCA"/>
    <w:rsid w:val="00E462B3"/>
    <w:rsid w:val="00E5632B"/>
    <w:rsid w:val="00E61F20"/>
    <w:rsid w:val="00E6496E"/>
    <w:rsid w:val="00E66FF0"/>
    <w:rsid w:val="00E70240"/>
    <w:rsid w:val="00E71E6B"/>
    <w:rsid w:val="00E81CC5"/>
    <w:rsid w:val="00E83A8C"/>
    <w:rsid w:val="00E85A87"/>
    <w:rsid w:val="00E85B4A"/>
    <w:rsid w:val="00E9005F"/>
    <w:rsid w:val="00E90EE7"/>
    <w:rsid w:val="00E91080"/>
    <w:rsid w:val="00E9138A"/>
    <w:rsid w:val="00E922C4"/>
    <w:rsid w:val="00E93B77"/>
    <w:rsid w:val="00E94A14"/>
    <w:rsid w:val="00E9528E"/>
    <w:rsid w:val="00EA1519"/>
    <w:rsid w:val="00EA5099"/>
    <w:rsid w:val="00EB1B00"/>
    <w:rsid w:val="00EC1351"/>
    <w:rsid w:val="00EC4CBF"/>
    <w:rsid w:val="00ED0BBD"/>
    <w:rsid w:val="00ED36F1"/>
    <w:rsid w:val="00EE2CA8"/>
    <w:rsid w:val="00EF17E8"/>
    <w:rsid w:val="00EF205E"/>
    <w:rsid w:val="00EF51D9"/>
    <w:rsid w:val="00F04789"/>
    <w:rsid w:val="00F130DD"/>
    <w:rsid w:val="00F24884"/>
    <w:rsid w:val="00F41A7F"/>
    <w:rsid w:val="00F476C4"/>
    <w:rsid w:val="00F549C4"/>
    <w:rsid w:val="00F57C39"/>
    <w:rsid w:val="00F61DF9"/>
    <w:rsid w:val="00F66AFC"/>
    <w:rsid w:val="00F75274"/>
    <w:rsid w:val="00F81960"/>
    <w:rsid w:val="00F8769D"/>
    <w:rsid w:val="00F91B4A"/>
    <w:rsid w:val="00F9350C"/>
    <w:rsid w:val="00F94EB5"/>
    <w:rsid w:val="00F9624D"/>
    <w:rsid w:val="00FA4A53"/>
    <w:rsid w:val="00FB31C1"/>
    <w:rsid w:val="00FB58F2"/>
    <w:rsid w:val="00FB60A5"/>
    <w:rsid w:val="00FC6AEA"/>
    <w:rsid w:val="00FD3D13"/>
    <w:rsid w:val="00FE55A2"/>
    <w:rsid w:val="00FF2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16064"/>
  <w15:chartTrackingRefBased/>
  <w15:docId w15:val="{6D4FD582-5DC9-4202-860B-D91748C0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u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u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u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u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u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u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u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u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u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u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u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u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u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u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u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u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u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u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u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u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u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u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u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u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u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u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u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u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u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u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u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u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med\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222718685A41F1B7BBC35A1DF83A32"/>
        <w:category>
          <w:name w:val="General"/>
          <w:gallery w:val="placeholder"/>
        </w:category>
        <w:types>
          <w:type w:val="bbPlcHdr"/>
        </w:types>
        <w:behaviors>
          <w:behavior w:val="content"/>
        </w:behaviors>
        <w:guid w:val="{161E8337-6630-4249-9EBA-C3E9A84C8358}"/>
      </w:docPartPr>
      <w:docPartBody>
        <w:p w:rsidR="005E2A77" w:rsidRDefault="004806F2">
          <w:pPr>
            <w:pStyle w:val="67222718685A41F1B7BBC35A1DF83A32"/>
          </w:pPr>
          <w:r w:rsidRPr="00CF1A49">
            <w:t>Experience</w:t>
          </w:r>
        </w:p>
      </w:docPartBody>
    </w:docPart>
    <w:docPart>
      <w:docPartPr>
        <w:name w:val="9F8694F814564302BB74E2533D168D10"/>
        <w:category>
          <w:name w:val="General"/>
          <w:gallery w:val="placeholder"/>
        </w:category>
        <w:types>
          <w:type w:val="bbPlcHdr"/>
        </w:types>
        <w:behaviors>
          <w:behavior w:val="content"/>
        </w:behaviors>
        <w:guid w:val="{CFD29843-373A-4A42-BBB2-F5D42E3D5D43}"/>
      </w:docPartPr>
      <w:docPartBody>
        <w:p w:rsidR="005E2A77" w:rsidRDefault="004806F2">
          <w:pPr>
            <w:pStyle w:val="9F8694F814564302BB74E2533D168D10"/>
          </w:pPr>
          <w:r w:rsidRPr="00CF1A49">
            <w:t>Activities</w:t>
          </w:r>
        </w:p>
      </w:docPartBody>
    </w:docPart>
    <w:docPart>
      <w:docPartPr>
        <w:name w:val="7829A98D28DC44D2BB053C1F443D9D81"/>
        <w:category>
          <w:name w:val="General"/>
          <w:gallery w:val="placeholder"/>
        </w:category>
        <w:types>
          <w:type w:val="bbPlcHdr"/>
        </w:types>
        <w:behaviors>
          <w:behavior w:val="content"/>
        </w:behaviors>
        <w:guid w:val="{168779D7-E134-4AB7-A63F-2DDFD2F49CC1}"/>
      </w:docPartPr>
      <w:docPartBody>
        <w:p w:rsidR="009F644C" w:rsidRDefault="007243B8" w:rsidP="007243B8">
          <w:pPr>
            <w:pStyle w:val="7829A98D28DC44D2BB053C1F443D9D81"/>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6F2"/>
    <w:rsid w:val="00035812"/>
    <w:rsid w:val="000469BD"/>
    <w:rsid w:val="000C0461"/>
    <w:rsid w:val="001A11F3"/>
    <w:rsid w:val="00275279"/>
    <w:rsid w:val="00396BE4"/>
    <w:rsid w:val="00473EA0"/>
    <w:rsid w:val="004806F2"/>
    <w:rsid w:val="004E4930"/>
    <w:rsid w:val="005E2A77"/>
    <w:rsid w:val="005F54B9"/>
    <w:rsid w:val="00600F8D"/>
    <w:rsid w:val="006E2BFB"/>
    <w:rsid w:val="007243B8"/>
    <w:rsid w:val="007372FC"/>
    <w:rsid w:val="008C4CCD"/>
    <w:rsid w:val="00904ED4"/>
    <w:rsid w:val="009F644C"/>
    <w:rsid w:val="00A876AE"/>
    <w:rsid w:val="00AA09C0"/>
    <w:rsid w:val="00AC22CF"/>
    <w:rsid w:val="00C46D39"/>
    <w:rsid w:val="00C73DAC"/>
    <w:rsid w:val="00CC0AB0"/>
    <w:rsid w:val="00FF04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paragraph" w:customStyle="1" w:styleId="67222718685A41F1B7BBC35A1DF83A32">
    <w:name w:val="67222718685A41F1B7BBC35A1DF83A32"/>
  </w:style>
  <w:style w:type="character" w:styleId="SubtleReference">
    <w:name w:val="Subtle Reference"/>
    <w:basedOn w:val="DefaultParagraphFont"/>
    <w:uiPriority w:val="10"/>
    <w:qFormat/>
    <w:rPr>
      <w:b/>
      <w:caps w:val="0"/>
      <w:smallCaps/>
      <w:color w:val="595959" w:themeColor="text1" w:themeTint="A6"/>
    </w:rPr>
  </w:style>
  <w:style w:type="paragraph" w:customStyle="1" w:styleId="9F8694F814564302BB74E2533D168D10">
    <w:name w:val="9F8694F814564302BB74E2533D168D10"/>
  </w:style>
  <w:style w:type="paragraph" w:customStyle="1" w:styleId="7829A98D28DC44D2BB053C1F443D9D81">
    <w:name w:val="7829A98D28DC44D2BB053C1F443D9D81"/>
    <w:rsid w:val="007243B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D2B7C-2917-4104-837E-79D0AA316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Modern chronological resume</Template>
  <TotalTime>727</TotalTime>
  <Pages>2</Pages>
  <Words>747</Words>
  <Characters>3926</Characters>
  <Application>Microsoft Office Word</Application>
  <DocSecurity>0</DocSecurity>
  <Lines>80</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Ashar Fawad</cp:lastModifiedBy>
  <cp:revision>123</cp:revision>
  <dcterms:created xsi:type="dcterms:W3CDTF">2021-09-20T23:42:00Z</dcterms:created>
  <dcterms:modified xsi:type="dcterms:W3CDTF">2026-06-01T21:39:00Z</dcterms:modified>
  <cp:category/>
</cp:coreProperties>
</file>