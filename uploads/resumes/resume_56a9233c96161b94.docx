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2674" w14:textId="41C92569" w:rsidR="008115E5" w:rsidRDefault="0028558B">
      <w:pPr>
        <w:pStyle w:val="Name"/>
      </w:pPr>
      <w:r>
        <w:t>Alex</w:t>
      </w:r>
      <w:r w:rsidR="003B2574">
        <w:t xml:space="preserve"> tamang </w:t>
      </w:r>
    </w:p>
    <w:p w14:paraId="5CE774E3" w14:textId="3111AB41" w:rsidR="002920EC" w:rsidRPr="00876807" w:rsidRDefault="003B2574" w:rsidP="001B6773">
      <w:pPr>
        <w:pStyle w:val="ContactInfo"/>
        <w:rPr>
          <w:sz w:val="28"/>
          <w:szCs w:val="28"/>
        </w:rPr>
      </w:pPr>
      <w:proofErr w:type="spellStart"/>
      <w:r w:rsidRPr="00876807">
        <w:rPr>
          <w:sz w:val="28"/>
          <w:szCs w:val="28"/>
        </w:rPr>
        <w:t>Kasiga</w:t>
      </w:r>
      <w:proofErr w:type="spellEnd"/>
      <w:r w:rsidRPr="00876807">
        <w:rPr>
          <w:sz w:val="28"/>
          <w:szCs w:val="28"/>
        </w:rPr>
        <w:t xml:space="preserve"> </w:t>
      </w:r>
      <w:r w:rsidR="004E547F" w:rsidRPr="00876807">
        <w:rPr>
          <w:sz w:val="28"/>
          <w:szCs w:val="28"/>
        </w:rPr>
        <w:t xml:space="preserve">School </w:t>
      </w:r>
    </w:p>
    <w:p w14:paraId="70BF15A2" w14:textId="3EC181FB" w:rsidR="004E547F" w:rsidRPr="00876807" w:rsidRDefault="004E547F" w:rsidP="001B6773">
      <w:pPr>
        <w:pStyle w:val="ContactInfo"/>
        <w:rPr>
          <w:sz w:val="28"/>
          <w:szCs w:val="28"/>
        </w:rPr>
      </w:pPr>
      <w:hyperlink r:id="rId8" w:history="1">
        <w:r w:rsidRPr="00876807">
          <w:rPr>
            <w:rStyle w:val="Hyperlink"/>
            <w:sz w:val="28"/>
            <w:szCs w:val="28"/>
          </w:rPr>
          <w:t>alexamigo1724@gmail.com</w:t>
        </w:r>
      </w:hyperlink>
      <w:r w:rsidRPr="00876807">
        <w:rPr>
          <w:sz w:val="28"/>
          <w:szCs w:val="28"/>
        </w:rPr>
        <w:t xml:space="preserve"> </w:t>
      </w:r>
    </w:p>
    <w:p w14:paraId="5C96EC13" w14:textId="0A23F9EE" w:rsidR="004E547F" w:rsidRPr="00876807" w:rsidRDefault="004E547F" w:rsidP="001B6773">
      <w:pPr>
        <w:pStyle w:val="ContactInfo"/>
        <w:rPr>
          <w:sz w:val="28"/>
          <w:szCs w:val="28"/>
        </w:rPr>
      </w:pPr>
      <w:r w:rsidRPr="00876807">
        <w:rPr>
          <w:sz w:val="28"/>
          <w:szCs w:val="28"/>
        </w:rPr>
        <w:t>+91 8791528073</w:t>
      </w:r>
    </w:p>
    <w:p w14:paraId="6786443B" w14:textId="77777777" w:rsidR="0061514D" w:rsidRPr="0061514D" w:rsidRDefault="0061514D" w:rsidP="00B73FE0">
      <w:pPr>
        <w:pStyle w:val="Heading1"/>
      </w:pPr>
      <w:r w:rsidRPr="0061514D">
        <w:t>Objective</w:t>
      </w:r>
    </w:p>
    <w:p w14:paraId="24F47E87" w14:textId="7B773625" w:rsidR="0061514D" w:rsidRPr="0064009C" w:rsidRDefault="00A015D9" w:rsidP="0061514D">
      <w:pPr>
        <w:rPr>
          <w:sz w:val="22"/>
          <w:szCs w:val="22"/>
        </w:rPr>
      </w:pPr>
      <w:r>
        <w:rPr>
          <w:sz w:val="22"/>
          <w:szCs w:val="22"/>
        </w:rPr>
        <w:t>Motivated and customer-focused individual with hands-on experience in retail and service environments. Passionate about creating positive customer experiences through friendly interaction, product knowledge, and efficient service. Seeking a dynamic role in a reputed brand where I can contribute my interpersonal skills, work ethic, and enthusiasm for fashion and customer service.</w:t>
      </w:r>
    </w:p>
    <w:sdt>
      <w:sdtPr>
        <w:id w:val="1728489637"/>
        <w:placeholder>
          <w:docPart w:val="B6045E4215E5BA44B08856D0A961DA84"/>
        </w:placeholder>
        <w:temporary/>
        <w:showingPlcHdr/>
        <w15:appearance w15:val="hidden"/>
      </w:sdtPr>
      <w:sdtEndPr/>
      <w:sdtContent>
        <w:p w14:paraId="099447B1" w14:textId="77777777" w:rsidR="008115E5" w:rsidRDefault="00691927">
          <w:pPr>
            <w:pStyle w:val="Heading1"/>
          </w:pPr>
          <w:r>
            <w:t>Experience</w:t>
          </w:r>
        </w:p>
      </w:sdtContent>
    </w:sdt>
    <w:p w14:paraId="7A52039E" w14:textId="33B26A1E" w:rsidR="00154081" w:rsidRDefault="001421A0" w:rsidP="00E127EA">
      <w:pPr>
        <w:rPr>
          <w:b/>
          <w:bCs/>
          <w:sz w:val="22"/>
          <w:szCs w:val="22"/>
        </w:rPr>
      </w:pPr>
      <w:proofErr w:type="spellStart"/>
      <w:r w:rsidRPr="0064009C">
        <w:rPr>
          <w:b/>
          <w:bCs/>
          <w:sz w:val="22"/>
          <w:szCs w:val="22"/>
        </w:rPr>
        <w:t>Anavhya</w:t>
      </w:r>
      <w:proofErr w:type="spellEnd"/>
      <w:r w:rsidRPr="0064009C">
        <w:rPr>
          <w:b/>
          <w:bCs/>
          <w:sz w:val="22"/>
          <w:szCs w:val="22"/>
        </w:rPr>
        <w:t xml:space="preserve"> </w:t>
      </w:r>
      <w:proofErr w:type="spellStart"/>
      <w:r w:rsidRPr="0064009C">
        <w:rPr>
          <w:b/>
          <w:bCs/>
          <w:sz w:val="22"/>
          <w:szCs w:val="22"/>
        </w:rPr>
        <w:t>Tamang</w:t>
      </w:r>
      <w:proofErr w:type="spellEnd"/>
      <w:r w:rsidRPr="0064009C">
        <w:rPr>
          <w:b/>
          <w:bCs/>
          <w:sz w:val="22"/>
          <w:szCs w:val="22"/>
        </w:rPr>
        <w:t xml:space="preserve"> </w:t>
      </w:r>
    </w:p>
    <w:p w14:paraId="3F6536D8" w14:textId="79FFE0BB" w:rsidR="00C514D2" w:rsidRPr="00B4205E" w:rsidRDefault="00D2237D" w:rsidP="00600240">
      <w:pPr>
        <w:rPr>
          <w:color w:val="0E0B05" w:themeColor="text2"/>
        </w:rPr>
      </w:pPr>
      <w:r w:rsidRPr="00B4205E">
        <w:rPr>
          <w:rStyle w:val="Strong"/>
          <w:rFonts w:eastAsia="Times New Roman"/>
          <w:b w:val="0"/>
          <w:bCs w:val="0"/>
          <w:color w:val="0E0B05" w:themeColor="text2"/>
        </w:rPr>
        <w:t>Sales Associate – Urban Style Clothing Store</w:t>
      </w:r>
      <w:r w:rsidRPr="00B4205E">
        <w:rPr>
          <w:color w:val="0E0B05" w:themeColor="text2"/>
        </w:rPr>
        <w:t xml:space="preserve"> (Dehradun, </w:t>
      </w:r>
      <w:r w:rsidR="00926A98" w:rsidRPr="00B4205E">
        <w:rPr>
          <w:color w:val="0E0B05" w:themeColor="text2"/>
        </w:rPr>
        <w:t xml:space="preserve">March </w:t>
      </w:r>
      <w:r w:rsidR="00521239" w:rsidRPr="00B4205E">
        <w:rPr>
          <w:color w:val="0E0B05" w:themeColor="text2"/>
        </w:rPr>
        <w:t>202</w:t>
      </w:r>
      <w:r w:rsidR="00B52F73" w:rsidRPr="00B4205E">
        <w:rPr>
          <w:color w:val="0E0B05" w:themeColor="text2"/>
        </w:rPr>
        <w:t>2</w:t>
      </w:r>
      <w:r w:rsidR="003820C1" w:rsidRPr="00B4205E">
        <w:rPr>
          <w:color w:val="0E0B05" w:themeColor="text2"/>
        </w:rPr>
        <w:t xml:space="preserve"> -  Nov 202</w:t>
      </w:r>
      <w:r w:rsidR="00240F14" w:rsidRPr="00B4205E">
        <w:rPr>
          <w:color w:val="0E0B05" w:themeColor="text2"/>
        </w:rPr>
        <w:t>3</w:t>
      </w:r>
      <w:r w:rsidR="003820C1" w:rsidRPr="00B4205E">
        <w:rPr>
          <w:color w:val="0E0B05" w:themeColor="text2"/>
        </w:rPr>
        <w:t>)</w:t>
      </w:r>
    </w:p>
    <w:p w14:paraId="01BC1819" w14:textId="743E2ACF" w:rsidR="00600240" w:rsidRDefault="001E6B14" w:rsidP="00600240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A</w:t>
      </w:r>
      <w:r w:rsidR="00600240">
        <w:rPr>
          <w:sz w:val="22"/>
          <w:szCs w:val="22"/>
        </w:rPr>
        <w:t>ssisted customers in selecting outfits based on their style preference.</w:t>
      </w:r>
    </w:p>
    <w:p w14:paraId="4B8DA702" w14:textId="285C5CDB" w:rsidR="00600240" w:rsidRPr="00600240" w:rsidRDefault="00600240" w:rsidP="0060024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600240">
        <w:rPr>
          <w:sz w:val="22"/>
          <w:szCs w:val="22"/>
        </w:rPr>
        <w:t>Managed daily display and folding of clothing items for men’s and women’s sections.</w:t>
      </w:r>
    </w:p>
    <w:p w14:paraId="144CD34B" w14:textId="5ACA5F23" w:rsidR="00600240" w:rsidRDefault="00600240" w:rsidP="00600240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Handled inventory restocking and size management.</w:t>
      </w:r>
    </w:p>
    <w:p w14:paraId="5035CC87" w14:textId="42292452" w:rsidR="00600240" w:rsidRPr="00600240" w:rsidRDefault="00600240" w:rsidP="0060024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600240">
        <w:rPr>
          <w:sz w:val="22"/>
          <w:szCs w:val="22"/>
        </w:rPr>
        <w:tab/>
        <w:t>Received frequent positive feedback from shoppers for friendly approach and fashion suggestions.</w:t>
      </w:r>
    </w:p>
    <w:p w14:paraId="5F6DCF3C" w14:textId="5835ABDD" w:rsidR="00600240" w:rsidRPr="00600240" w:rsidRDefault="00600240" w:rsidP="00600240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Helped improve visual merchandising and organized promotional sections.</w:t>
      </w:r>
    </w:p>
    <w:p w14:paraId="1F298F36" w14:textId="3102C3DF" w:rsidR="005210D5" w:rsidRPr="00B4205E" w:rsidRDefault="00E76D9E" w:rsidP="00693E8F">
      <w:pPr>
        <w:pStyle w:val="Heading4"/>
        <w:divId w:val="2042122243"/>
        <w:rPr>
          <w:rStyle w:val="Emphasis"/>
          <w:rFonts w:eastAsia="Times New Roman"/>
          <w:color w:val="0E0B05" w:themeColor="text2"/>
        </w:rPr>
      </w:pPr>
      <w:r w:rsidRPr="00B4205E">
        <w:rPr>
          <w:rStyle w:val="Strong"/>
          <w:rFonts w:eastAsia="Times New Roman"/>
          <w:b w:val="0"/>
          <w:bCs w:val="0"/>
          <w:color w:val="0E0B05" w:themeColor="text2"/>
        </w:rPr>
        <w:t xml:space="preserve">All-Rounder – </w:t>
      </w:r>
      <w:proofErr w:type="spellStart"/>
      <w:r w:rsidRPr="00B4205E">
        <w:rPr>
          <w:rStyle w:val="Strong"/>
          <w:rFonts w:eastAsia="Times New Roman"/>
          <w:b w:val="0"/>
          <w:bCs w:val="0"/>
          <w:color w:val="0E0B05" w:themeColor="text2"/>
        </w:rPr>
        <w:t>Goyal</w:t>
      </w:r>
      <w:proofErr w:type="spellEnd"/>
      <w:r w:rsidRPr="00B4205E">
        <w:rPr>
          <w:rStyle w:val="Strong"/>
          <w:rFonts w:eastAsia="Times New Roman"/>
          <w:b w:val="0"/>
          <w:bCs w:val="0"/>
          <w:color w:val="0E0B05" w:themeColor="text2"/>
        </w:rPr>
        <w:t xml:space="preserve"> Grocery Store</w:t>
      </w:r>
      <w:r w:rsidRPr="00B4205E">
        <w:rPr>
          <w:rFonts w:eastAsia="Times New Roman"/>
          <w:b/>
          <w:bCs/>
        </w:rPr>
        <w:t xml:space="preserve"> </w:t>
      </w:r>
      <w:r w:rsidRPr="00B4205E">
        <w:rPr>
          <w:rStyle w:val="Emphasis"/>
          <w:rFonts w:eastAsia="Times New Roman"/>
          <w:color w:val="0E0B05" w:themeColor="text2"/>
        </w:rPr>
        <w:t>(Full Time,</w:t>
      </w:r>
      <w:r w:rsidR="00B4610B" w:rsidRPr="00B4205E">
        <w:rPr>
          <w:rStyle w:val="Emphasis"/>
          <w:rFonts w:eastAsia="Times New Roman"/>
          <w:color w:val="0E0B05" w:themeColor="text2"/>
        </w:rPr>
        <w:t xml:space="preserve"> </w:t>
      </w:r>
      <w:r w:rsidR="006C5C4D">
        <w:rPr>
          <w:rStyle w:val="Emphasis"/>
          <w:rFonts w:eastAsia="Times New Roman"/>
          <w:color w:val="0E0B05" w:themeColor="text2"/>
        </w:rPr>
        <w:t xml:space="preserve">Jan </w:t>
      </w:r>
      <w:r w:rsidRPr="00B4205E">
        <w:rPr>
          <w:rStyle w:val="Emphasis"/>
          <w:rFonts w:eastAsia="Times New Roman"/>
          <w:color w:val="0E0B05" w:themeColor="text2"/>
        </w:rPr>
        <w:t>202</w:t>
      </w:r>
      <w:r w:rsidR="00F96020">
        <w:rPr>
          <w:rStyle w:val="Emphasis"/>
          <w:rFonts w:eastAsia="Times New Roman"/>
          <w:color w:val="0E0B05" w:themeColor="text2"/>
        </w:rPr>
        <w:t>4</w:t>
      </w:r>
      <w:r w:rsidR="006C5C4D">
        <w:rPr>
          <w:rStyle w:val="Emphasis"/>
          <w:rFonts w:eastAsia="Times New Roman"/>
          <w:color w:val="0E0B05" w:themeColor="text2"/>
        </w:rPr>
        <w:t xml:space="preserve"> - </w:t>
      </w:r>
      <w:r w:rsidR="00B4610B" w:rsidRPr="00B4205E">
        <w:rPr>
          <w:rStyle w:val="Emphasis"/>
          <w:rFonts w:eastAsia="Times New Roman"/>
          <w:color w:val="0E0B05" w:themeColor="text2"/>
        </w:rPr>
        <w:t xml:space="preserve">Dec </w:t>
      </w:r>
      <w:r w:rsidR="005210D5" w:rsidRPr="00B4205E">
        <w:rPr>
          <w:rStyle w:val="Emphasis"/>
          <w:rFonts w:eastAsia="Times New Roman"/>
          <w:color w:val="0E0B05" w:themeColor="text2"/>
        </w:rPr>
        <w:t>202</w:t>
      </w:r>
      <w:r w:rsidR="00B4610B" w:rsidRPr="00B4205E">
        <w:rPr>
          <w:rStyle w:val="Emphasis"/>
          <w:rFonts w:eastAsia="Times New Roman"/>
          <w:color w:val="0E0B05" w:themeColor="text2"/>
        </w:rPr>
        <w:t>4)</w:t>
      </w:r>
    </w:p>
    <w:p w14:paraId="36959274" w14:textId="32341C4E" w:rsidR="00303A4D" w:rsidRDefault="00303A4D" w:rsidP="00303A4D">
      <w:pPr>
        <w:pStyle w:val="ListParagraph"/>
        <w:numPr>
          <w:ilvl w:val="0"/>
          <w:numId w:val="30"/>
        </w:numPr>
        <w:divId w:val="2042122243"/>
      </w:pPr>
      <w:r>
        <w:t>Assisted customers across groceries, cosmetics, and clothing sections.</w:t>
      </w:r>
    </w:p>
    <w:p w14:paraId="2688B29C" w14:textId="59CDB43A" w:rsidR="00303A4D" w:rsidRDefault="00303A4D" w:rsidP="00303A4D">
      <w:pPr>
        <w:pStyle w:val="ListParagraph"/>
        <w:numPr>
          <w:ilvl w:val="0"/>
          <w:numId w:val="30"/>
        </w:numPr>
        <w:divId w:val="2042122243"/>
      </w:pPr>
      <w:r>
        <w:t>Managed folding, display, and cleanliness of apparel racks.</w:t>
      </w:r>
    </w:p>
    <w:p w14:paraId="5022441A" w14:textId="3D820F18" w:rsidR="00303A4D" w:rsidRDefault="00303A4D" w:rsidP="00303A4D">
      <w:pPr>
        <w:pStyle w:val="ListParagraph"/>
        <w:numPr>
          <w:ilvl w:val="0"/>
          <w:numId w:val="30"/>
        </w:numPr>
        <w:divId w:val="2042122243"/>
      </w:pPr>
      <w:r>
        <w:t>Known for excellent customer handling and smooth floor management.</w:t>
      </w:r>
    </w:p>
    <w:p w14:paraId="3F8B55CA" w14:textId="34017F18" w:rsidR="003820C1" w:rsidRPr="00303A4D" w:rsidRDefault="00303A4D" w:rsidP="00303A4D">
      <w:pPr>
        <w:pStyle w:val="ListParagraph"/>
        <w:numPr>
          <w:ilvl w:val="0"/>
          <w:numId w:val="30"/>
        </w:numPr>
        <w:divId w:val="2042122243"/>
      </w:pPr>
      <w:r>
        <w:t>Handled restocking and section coordination.</w:t>
      </w:r>
    </w:p>
    <w:sdt>
      <w:sdtPr>
        <w:id w:val="720946933"/>
        <w:placeholder>
          <w:docPart w:val="767A3FC8625A0046B0C1C1738431465E"/>
        </w:placeholder>
        <w:temporary/>
        <w:showingPlcHdr/>
        <w15:appearance w15:val="hidden"/>
      </w:sdtPr>
      <w:sdtEndPr/>
      <w:sdtContent>
        <w:p w14:paraId="0F59FD21" w14:textId="77777777" w:rsidR="008115E5" w:rsidRDefault="00691927">
          <w:pPr>
            <w:pStyle w:val="Heading1"/>
          </w:pPr>
          <w:r>
            <w:t>Education</w:t>
          </w:r>
        </w:p>
      </w:sdtContent>
    </w:sdt>
    <w:p w14:paraId="26532B81" w14:textId="75BCBC2D" w:rsidR="00381730" w:rsidRPr="00876807" w:rsidRDefault="00C9660E">
      <w:pPr>
        <w:rPr>
          <w:sz w:val="22"/>
          <w:szCs w:val="22"/>
        </w:rPr>
      </w:pPr>
      <w:r w:rsidRPr="00876807">
        <w:rPr>
          <w:sz w:val="22"/>
          <w:szCs w:val="22"/>
        </w:rPr>
        <w:t xml:space="preserve">ICSE (10) </w:t>
      </w:r>
      <w:r w:rsidR="00166856" w:rsidRPr="00876807">
        <w:rPr>
          <w:sz w:val="22"/>
          <w:szCs w:val="22"/>
        </w:rPr>
        <w:t>2021-22</w:t>
      </w:r>
    </w:p>
    <w:p w14:paraId="6C244D77" w14:textId="167B9AB5" w:rsidR="00381730" w:rsidRPr="00876807" w:rsidRDefault="00381730">
      <w:pPr>
        <w:rPr>
          <w:sz w:val="22"/>
          <w:szCs w:val="22"/>
        </w:rPr>
      </w:pPr>
      <w:r w:rsidRPr="00876807">
        <w:rPr>
          <w:sz w:val="22"/>
          <w:szCs w:val="22"/>
        </w:rPr>
        <w:t>Doon Valley Public School</w:t>
      </w:r>
    </w:p>
    <w:p w14:paraId="2F5B1D15" w14:textId="1036A918" w:rsidR="00381730" w:rsidRPr="00876807" w:rsidRDefault="00BE202D">
      <w:pPr>
        <w:rPr>
          <w:sz w:val="22"/>
          <w:szCs w:val="22"/>
        </w:rPr>
      </w:pPr>
      <w:r w:rsidRPr="00876807">
        <w:rPr>
          <w:sz w:val="22"/>
          <w:szCs w:val="22"/>
        </w:rPr>
        <w:t>NIOS (12) 2024</w:t>
      </w:r>
    </w:p>
    <w:p w14:paraId="0B78747D" w14:textId="29C32B28" w:rsidR="00BE202D" w:rsidRDefault="00BE202D">
      <w:pPr>
        <w:rPr>
          <w:sz w:val="22"/>
          <w:szCs w:val="22"/>
        </w:rPr>
      </w:pPr>
      <w:r w:rsidRPr="00876807">
        <w:rPr>
          <w:sz w:val="22"/>
          <w:szCs w:val="22"/>
        </w:rPr>
        <w:t xml:space="preserve">Scholar </w:t>
      </w:r>
      <w:r w:rsidR="00B4205E">
        <w:rPr>
          <w:sz w:val="22"/>
          <w:szCs w:val="22"/>
        </w:rPr>
        <w:t>Beam</w:t>
      </w:r>
    </w:p>
    <w:p w14:paraId="5CC0C9E8" w14:textId="60ED32AE" w:rsidR="000946FF" w:rsidRPr="00876807" w:rsidRDefault="000946FF">
      <w:pPr>
        <w:rPr>
          <w:sz w:val="22"/>
          <w:szCs w:val="22"/>
        </w:rPr>
      </w:pPr>
      <w:r>
        <w:rPr>
          <w:sz w:val="22"/>
          <w:szCs w:val="22"/>
        </w:rPr>
        <w:t xml:space="preserve">BA </w:t>
      </w:r>
      <w:r w:rsidR="00A02D15">
        <w:rPr>
          <w:sz w:val="22"/>
          <w:szCs w:val="22"/>
        </w:rPr>
        <w:t>(pursuing)</w:t>
      </w:r>
    </w:p>
    <w:p w14:paraId="7EBDD81A" w14:textId="7C86CEB2" w:rsidR="008D397F" w:rsidRDefault="00406FE6" w:rsidP="00095F66">
      <w:pPr>
        <w:pStyle w:val="Heading1"/>
      </w:pPr>
      <w:r>
        <w:t>Skills</w:t>
      </w:r>
    </w:p>
    <w:p w14:paraId="3B816DDA" w14:textId="113653D1" w:rsidR="00564140" w:rsidRPr="00876807" w:rsidRDefault="004F1AAE" w:rsidP="00564140">
      <w:pPr>
        <w:pStyle w:val="ListBullet"/>
        <w:rPr>
          <w:sz w:val="22"/>
          <w:szCs w:val="22"/>
        </w:rPr>
      </w:pPr>
      <w:r w:rsidRPr="00876807">
        <w:rPr>
          <w:sz w:val="22"/>
          <w:szCs w:val="22"/>
        </w:rPr>
        <w:t>Excellent communication &amp; interpersonal skills</w:t>
      </w:r>
      <w:r w:rsidR="00564140" w:rsidRPr="00876807">
        <w:rPr>
          <w:sz w:val="22"/>
          <w:szCs w:val="22"/>
        </w:rPr>
        <w:t>.</w:t>
      </w:r>
    </w:p>
    <w:p w14:paraId="53D5F014" w14:textId="35DCF273" w:rsidR="00564140" w:rsidRPr="00876807" w:rsidRDefault="00EC78DC" w:rsidP="00EC78DC">
      <w:pPr>
        <w:pStyle w:val="ListBullet"/>
        <w:rPr>
          <w:sz w:val="22"/>
          <w:szCs w:val="22"/>
        </w:rPr>
      </w:pPr>
      <w:r w:rsidRPr="00876807">
        <w:rPr>
          <w:sz w:val="22"/>
          <w:szCs w:val="22"/>
        </w:rPr>
        <w:t>Strong teamwork and multitasking abilities.</w:t>
      </w:r>
    </w:p>
    <w:p w14:paraId="2EEEFAB9" w14:textId="11D05A27" w:rsidR="0070226D" w:rsidRPr="00876807" w:rsidRDefault="0070226D" w:rsidP="0070226D">
      <w:pPr>
        <w:pStyle w:val="ListBullet"/>
        <w:rPr>
          <w:sz w:val="22"/>
          <w:szCs w:val="22"/>
        </w:rPr>
      </w:pPr>
      <w:r w:rsidRPr="00876807">
        <w:rPr>
          <w:sz w:val="22"/>
          <w:szCs w:val="22"/>
        </w:rPr>
        <w:t>Friendly and professional attitude under pressure.</w:t>
      </w:r>
    </w:p>
    <w:sdt>
      <w:sdtPr>
        <w:id w:val="520597245"/>
        <w:placeholder>
          <w:docPart w:val="92834665712DC140B1F02B07A56E73DA"/>
        </w:placeholder>
        <w:temporary/>
        <w:showingPlcHdr/>
        <w15:appearance w15:val="hidden"/>
      </w:sdtPr>
      <w:sdtEndPr/>
      <w:sdtContent>
        <w:p w14:paraId="503F73D9" w14:textId="77777777" w:rsidR="008115E5" w:rsidRDefault="00691927">
          <w:pPr>
            <w:pStyle w:val="Heading1"/>
          </w:pPr>
          <w:r>
            <w:t>Awards and Acknowledgements</w:t>
          </w:r>
        </w:p>
      </w:sdtContent>
    </w:sdt>
    <w:p w14:paraId="5FFFEA1E" w14:textId="4230ABD4" w:rsidR="008115E5" w:rsidRPr="00876807" w:rsidRDefault="00F12BEA">
      <w:pPr>
        <w:pStyle w:val="ListBullet"/>
        <w:rPr>
          <w:sz w:val="22"/>
          <w:szCs w:val="22"/>
        </w:rPr>
      </w:pPr>
      <w:r w:rsidRPr="00876807">
        <w:rPr>
          <w:sz w:val="22"/>
          <w:szCs w:val="22"/>
        </w:rPr>
        <w:t xml:space="preserve">Good academics </w:t>
      </w:r>
    </w:p>
    <w:p w14:paraId="0945CA2E" w14:textId="2D163BE0" w:rsidR="00861BBD" w:rsidRPr="00876807" w:rsidRDefault="005E1CEB" w:rsidP="001A31FD">
      <w:pPr>
        <w:pStyle w:val="ListBullet"/>
        <w:rPr>
          <w:sz w:val="22"/>
          <w:szCs w:val="22"/>
        </w:rPr>
      </w:pPr>
      <w:r w:rsidRPr="00876807">
        <w:rPr>
          <w:sz w:val="22"/>
          <w:szCs w:val="22"/>
        </w:rPr>
        <w:t xml:space="preserve">Painting </w:t>
      </w:r>
    </w:p>
    <w:p w14:paraId="31BDB9D6" w14:textId="70923283" w:rsidR="001A31FD" w:rsidRPr="00876807" w:rsidRDefault="000332A9" w:rsidP="000332A9">
      <w:pPr>
        <w:pStyle w:val="ListBullet"/>
        <w:numPr>
          <w:ilvl w:val="0"/>
          <w:numId w:val="0"/>
        </w:numPr>
        <w:ind w:left="216"/>
        <w:rPr>
          <w:sz w:val="22"/>
          <w:szCs w:val="22"/>
        </w:rPr>
      </w:pPr>
      <w:r w:rsidRPr="00876807">
        <w:rPr>
          <w:sz w:val="22"/>
          <w:szCs w:val="22"/>
        </w:rPr>
        <w:t>I certify that the information provided in this resume is true and accurate to the best of my knowledge.</w:t>
      </w:r>
    </w:p>
    <w:p w14:paraId="5260D0A6" w14:textId="6E96A4A6" w:rsidR="00D54845" w:rsidRPr="00876807" w:rsidRDefault="00D54845" w:rsidP="00D54845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876807">
        <w:rPr>
          <w:sz w:val="22"/>
          <w:szCs w:val="22"/>
        </w:rPr>
        <w:t>Date:</w:t>
      </w:r>
    </w:p>
    <w:p w14:paraId="7C2A6BAA" w14:textId="139D5807" w:rsidR="00D54845" w:rsidRPr="00876807" w:rsidRDefault="00D54845" w:rsidP="00D54845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876807">
        <w:rPr>
          <w:sz w:val="22"/>
          <w:szCs w:val="22"/>
        </w:rPr>
        <w:t>Time:</w:t>
      </w:r>
    </w:p>
    <w:sectPr w:rsidR="00D54845" w:rsidRPr="00876807" w:rsidSect="00691927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CF501" w14:textId="77777777" w:rsidR="0031605D" w:rsidRDefault="0031605D">
      <w:r>
        <w:separator/>
      </w:r>
    </w:p>
  </w:endnote>
  <w:endnote w:type="continuationSeparator" w:id="0">
    <w:p w14:paraId="57F20F3B" w14:textId="77777777" w:rsidR="0031605D" w:rsidRDefault="0031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534B" w14:textId="77777777" w:rsidR="008115E5" w:rsidRDefault="006919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0575" w14:textId="77777777" w:rsidR="0031605D" w:rsidRDefault="0031605D">
      <w:r>
        <w:separator/>
      </w:r>
    </w:p>
  </w:footnote>
  <w:footnote w:type="continuationSeparator" w:id="0">
    <w:p w14:paraId="17A5F784" w14:textId="77777777" w:rsidR="0031605D" w:rsidRDefault="00316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855B" w14:textId="77777777" w:rsidR="008115E5" w:rsidRDefault="00691927">
    <w:r>
      <w:rPr>
        <w:noProof/>
        <w:lang w:eastAsia="zh-TW" w:bidi="hi-I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D123F85" wp14:editId="001BB8CC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4637FCE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A9667" w14:textId="77777777" w:rsidR="008115E5" w:rsidRDefault="00691927"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28D17AA" wp14:editId="39D1BF6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A7E6AC" w14:textId="77777777" w:rsidR="008115E5" w:rsidRDefault="008115E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28D17AA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">
              <v:shape id="Frame 5" o:spid="_x0000_s1027" style="position:absolute;left:1333;width:73152;height:96012;visibility:visible;mso-wrap-style:square;v-text-anchor:middle" coordsize="7315200,9601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3EA7E6AC" w14:textId="77777777" w:rsidR="008115E5" w:rsidRDefault="008115E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F9723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1201F"/>
    <w:multiLevelType w:val="hybridMultilevel"/>
    <w:tmpl w:val="196E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A77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97AB8"/>
    <w:multiLevelType w:val="hybridMultilevel"/>
    <w:tmpl w:val="7A3CB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501059"/>
    <w:multiLevelType w:val="hybridMultilevel"/>
    <w:tmpl w:val="AF5CFEF4"/>
    <w:lvl w:ilvl="0" w:tplc="04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5" w15:restartNumberingAfterBreak="0">
    <w:nsid w:val="20192709"/>
    <w:multiLevelType w:val="hybridMultilevel"/>
    <w:tmpl w:val="5D5E7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15491"/>
    <w:multiLevelType w:val="hybridMultilevel"/>
    <w:tmpl w:val="E7F66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C6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F66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A349F"/>
    <w:multiLevelType w:val="hybridMultilevel"/>
    <w:tmpl w:val="2FEE094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B52829"/>
    <w:multiLevelType w:val="hybridMultilevel"/>
    <w:tmpl w:val="C3B4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416C3"/>
    <w:multiLevelType w:val="hybridMultilevel"/>
    <w:tmpl w:val="7848FD72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56BA4"/>
    <w:multiLevelType w:val="hybridMultilevel"/>
    <w:tmpl w:val="9F74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96036"/>
    <w:multiLevelType w:val="hybridMultilevel"/>
    <w:tmpl w:val="AA54DB3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67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E4245"/>
    <w:multiLevelType w:val="hybridMultilevel"/>
    <w:tmpl w:val="0B1A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27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366DE"/>
    <w:multiLevelType w:val="hybridMultilevel"/>
    <w:tmpl w:val="55422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74E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11136">
    <w:abstractNumId w:val="9"/>
  </w:num>
  <w:num w:numId="2" w16cid:durableId="454954109">
    <w:abstractNumId w:val="21"/>
  </w:num>
  <w:num w:numId="3" w16cid:durableId="49306465">
    <w:abstractNumId w:val="13"/>
  </w:num>
  <w:num w:numId="4" w16cid:durableId="1078820419">
    <w:abstractNumId w:val="7"/>
  </w:num>
  <w:num w:numId="5" w16cid:durableId="584188473">
    <w:abstractNumId w:val="6"/>
  </w:num>
  <w:num w:numId="6" w16cid:durableId="522211168">
    <w:abstractNumId w:val="5"/>
  </w:num>
  <w:num w:numId="7" w16cid:durableId="887376014">
    <w:abstractNumId w:val="4"/>
  </w:num>
  <w:num w:numId="8" w16cid:durableId="1793936636">
    <w:abstractNumId w:val="8"/>
  </w:num>
  <w:num w:numId="9" w16cid:durableId="36928739">
    <w:abstractNumId w:val="3"/>
  </w:num>
  <w:num w:numId="10" w16cid:durableId="1332490006">
    <w:abstractNumId w:val="2"/>
  </w:num>
  <w:num w:numId="11" w16cid:durableId="739906770">
    <w:abstractNumId w:val="1"/>
  </w:num>
  <w:num w:numId="12" w16cid:durableId="1131630006">
    <w:abstractNumId w:val="0"/>
  </w:num>
  <w:num w:numId="13" w16cid:durableId="1139609765">
    <w:abstractNumId w:val="28"/>
  </w:num>
  <w:num w:numId="14" w16cid:durableId="2038850389">
    <w:abstractNumId w:val="10"/>
  </w:num>
  <w:num w:numId="15" w16cid:durableId="1526795092">
    <w:abstractNumId w:val="20"/>
  </w:num>
  <w:num w:numId="16" w16cid:durableId="855272023">
    <w:abstractNumId w:val="25"/>
  </w:num>
  <w:num w:numId="17" w16cid:durableId="614287949">
    <w:abstractNumId w:val="16"/>
  </w:num>
  <w:num w:numId="18" w16cid:durableId="1139763053">
    <w:abstractNumId w:val="14"/>
  </w:num>
  <w:num w:numId="19" w16cid:durableId="2127768443">
    <w:abstractNumId w:val="22"/>
  </w:num>
  <w:num w:numId="20" w16cid:durableId="481581328">
    <w:abstractNumId w:val="29"/>
  </w:num>
  <w:num w:numId="21" w16cid:durableId="1893729590">
    <w:abstractNumId w:val="11"/>
  </w:num>
  <w:num w:numId="22" w16cid:durableId="1519156741">
    <w:abstractNumId w:val="24"/>
  </w:num>
  <w:num w:numId="23" w16cid:durableId="400099342">
    <w:abstractNumId w:val="17"/>
  </w:num>
  <w:num w:numId="24" w16cid:durableId="359627568">
    <w:abstractNumId w:val="18"/>
  </w:num>
  <w:num w:numId="25" w16cid:durableId="997656558">
    <w:abstractNumId w:val="26"/>
  </w:num>
  <w:num w:numId="26" w16cid:durableId="821701435">
    <w:abstractNumId w:val="19"/>
  </w:num>
  <w:num w:numId="27" w16cid:durableId="2037542397">
    <w:abstractNumId w:val="23"/>
  </w:num>
  <w:num w:numId="28" w16cid:durableId="851143028">
    <w:abstractNumId w:val="27"/>
  </w:num>
  <w:num w:numId="29" w16cid:durableId="2146389437">
    <w:abstractNumId w:val="12"/>
  </w:num>
  <w:num w:numId="30" w16cid:durableId="625240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74"/>
    <w:rsid w:val="000142B4"/>
    <w:rsid w:val="000332A9"/>
    <w:rsid w:val="00050D07"/>
    <w:rsid w:val="000946FF"/>
    <w:rsid w:val="00095F66"/>
    <w:rsid w:val="000C250D"/>
    <w:rsid w:val="000D3E57"/>
    <w:rsid w:val="000E4EE9"/>
    <w:rsid w:val="001006D5"/>
    <w:rsid w:val="0010176E"/>
    <w:rsid w:val="001421A0"/>
    <w:rsid w:val="001466E7"/>
    <w:rsid w:val="001530E6"/>
    <w:rsid w:val="00154081"/>
    <w:rsid w:val="00166856"/>
    <w:rsid w:val="0018335D"/>
    <w:rsid w:val="00192E1E"/>
    <w:rsid w:val="001A1EB2"/>
    <w:rsid w:val="001A31FD"/>
    <w:rsid w:val="001B3789"/>
    <w:rsid w:val="001B6773"/>
    <w:rsid w:val="001C24D7"/>
    <w:rsid w:val="001C2EFC"/>
    <w:rsid w:val="001D3768"/>
    <w:rsid w:val="001D707F"/>
    <w:rsid w:val="001E6B14"/>
    <w:rsid w:val="001F208E"/>
    <w:rsid w:val="001F5EFA"/>
    <w:rsid w:val="001F7B17"/>
    <w:rsid w:val="002148E4"/>
    <w:rsid w:val="00214B46"/>
    <w:rsid w:val="00233C34"/>
    <w:rsid w:val="00240F14"/>
    <w:rsid w:val="00255665"/>
    <w:rsid w:val="00257723"/>
    <w:rsid w:val="00266593"/>
    <w:rsid w:val="00276837"/>
    <w:rsid w:val="00277878"/>
    <w:rsid w:val="0028558B"/>
    <w:rsid w:val="002920EC"/>
    <w:rsid w:val="002B1E23"/>
    <w:rsid w:val="002B4972"/>
    <w:rsid w:val="002E4145"/>
    <w:rsid w:val="00303A4D"/>
    <w:rsid w:val="00304442"/>
    <w:rsid w:val="0031605D"/>
    <w:rsid w:val="00341788"/>
    <w:rsid w:val="00345E21"/>
    <w:rsid w:val="00381730"/>
    <w:rsid w:val="003820C1"/>
    <w:rsid w:val="00397955"/>
    <w:rsid w:val="003A62C3"/>
    <w:rsid w:val="003B2090"/>
    <w:rsid w:val="003B2574"/>
    <w:rsid w:val="003B41C1"/>
    <w:rsid w:val="003D32D4"/>
    <w:rsid w:val="00405D31"/>
    <w:rsid w:val="00406FE6"/>
    <w:rsid w:val="00425F32"/>
    <w:rsid w:val="00441E74"/>
    <w:rsid w:val="0048070C"/>
    <w:rsid w:val="00486F34"/>
    <w:rsid w:val="00491925"/>
    <w:rsid w:val="004A0924"/>
    <w:rsid w:val="004E547F"/>
    <w:rsid w:val="004E6116"/>
    <w:rsid w:val="004F1AAE"/>
    <w:rsid w:val="00520449"/>
    <w:rsid w:val="0052077A"/>
    <w:rsid w:val="005210D5"/>
    <w:rsid w:val="00521239"/>
    <w:rsid w:val="00524FE7"/>
    <w:rsid w:val="005320F5"/>
    <w:rsid w:val="005522E5"/>
    <w:rsid w:val="00564140"/>
    <w:rsid w:val="00566B28"/>
    <w:rsid w:val="00586925"/>
    <w:rsid w:val="005A17FB"/>
    <w:rsid w:val="005B37F4"/>
    <w:rsid w:val="005C620C"/>
    <w:rsid w:val="005D1791"/>
    <w:rsid w:val="005E1CEB"/>
    <w:rsid w:val="005F3855"/>
    <w:rsid w:val="00600240"/>
    <w:rsid w:val="006028FC"/>
    <w:rsid w:val="00606929"/>
    <w:rsid w:val="0061514D"/>
    <w:rsid w:val="0064009C"/>
    <w:rsid w:val="00682A70"/>
    <w:rsid w:val="00691927"/>
    <w:rsid w:val="00693E8F"/>
    <w:rsid w:val="00697A77"/>
    <w:rsid w:val="00697DE4"/>
    <w:rsid w:val="006C5C4D"/>
    <w:rsid w:val="0070226D"/>
    <w:rsid w:val="0073236F"/>
    <w:rsid w:val="007339CC"/>
    <w:rsid w:val="00751D75"/>
    <w:rsid w:val="00785935"/>
    <w:rsid w:val="00790147"/>
    <w:rsid w:val="0079578F"/>
    <w:rsid w:val="007B3560"/>
    <w:rsid w:val="008115E5"/>
    <w:rsid w:val="00817165"/>
    <w:rsid w:val="00861BBD"/>
    <w:rsid w:val="0087341C"/>
    <w:rsid w:val="00876807"/>
    <w:rsid w:val="00886ED8"/>
    <w:rsid w:val="008A0674"/>
    <w:rsid w:val="008A1175"/>
    <w:rsid w:val="008A1AB1"/>
    <w:rsid w:val="008A5AD7"/>
    <w:rsid w:val="008A69A3"/>
    <w:rsid w:val="008A7639"/>
    <w:rsid w:val="008D397F"/>
    <w:rsid w:val="008D46B5"/>
    <w:rsid w:val="008D7914"/>
    <w:rsid w:val="009157F7"/>
    <w:rsid w:val="0092079A"/>
    <w:rsid w:val="00926A98"/>
    <w:rsid w:val="0092713A"/>
    <w:rsid w:val="0093039B"/>
    <w:rsid w:val="00940F67"/>
    <w:rsid w:val="0099108B"/>
    <w:rsid w:val="009D44BA"/>
    <w:rsid w:val="009E19F0"/>
    <w:rsid w:val="009F21DD"/>
    <w:rsid w:val="00A015D9"/>
    <w:rsid w:val="00A02D15"/>
    <w:rsid w:val="00A739E9"/>
    <w:rsid w:val="00A73C72"/>
    <w:rsid w:val="00A753EF"/>
    <w:rsid w:val="00A84743"/>
    <w:rsid w:val="00AE4AEA"/>
    <w:rsid w:val="00AF2652"/>
    <w:rsid w:val="00AF709A"/>
    <w:rsid w:val="00B0283C"/>
    <w:rsid w:val="00B0446E"/>
    <w:rsid w:val="00B14BB2"/>
    <w:rsid w:val="00B40174"/>
    <w:rsid w:val="00B4205E"/>
    <w:rsid w:val="00B44822"/>
    <w:rsid w:val="00B4610B"/>
    <w:rsid w:val="00B52F73"/>
    <w:rsid w:val="00B61B6E"/>
    <w:rsid w:val="00B6559E"/>
    <w:rsid w:val="00B7385A"/>
    <w:rsid w:val="00B73FE0"/>
    <w:rsid w:val="00B83456"/>
    <w:rsid w:val="00B97322"/>
    <w:rsid w:val="00BA6766"/>
    <w:rsid w:val="00BB057B"/>
    <w:rsid w:val="00BE202D"/>
    <w:rsid w:val="00BF27D1"/>
    <w:rsid w:val="00C05189"/>
    <w:rsid w:val="00C247B1"/>
    <w:rsid w:val="00C514D2"/>
    <w:rsid w:val="00C6149F"/>
    <w:rsid w:val="00C81051"/>
    <w:rsid w:val="00C92FA7"/>
    <w:rsid w:val="00C94406"/>
    <w:rsid w:val="00C9660E"/>
    <w:rsid w:val="00CD59A4"/>
    <w:rsid w:val="00CD5F72"/>
    <w:rsid w:val="00D2237D"/>
    <w:rsid w:val="00D4744D"/>
    <w:rsid w:val="00D502F3"/>
    <w:rsid w:val="00D54845"/>
    <w:rsid w:val="00D931D4"/>
    <w:rsid w:val="00DB0B4E"/>
    <w:rsid w:val="00DB47CE"/>
    <w:rsid w:val="00E127EA"/>
    <w:rsid w:val="00E76D9E"/>
    <w:rsid w:val="00E96FEB"/>
    <w:rsid w:val="00EC78DC"/>
    <w:rsid w:val="00F02771"/>
    <w:rsid w:val="00F12BEA"/>
    <w:rsid w:val="00F4231F"/>
    <w:rsid w:val="00F50228"/>
    <w:rsid w:val="00F53EF9"/>
    <w:rsid w:val="00F74C97"/>
    <w:rsid w:val="00F925AE"/>
    <w:rsid w:val="00F92D1F"/>
    <w:rsid w:val="00F96020"/>
    <w:rsid w:val="00FB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D069D"/>
  <w15:chartTrackingRefBased/>
  <w15:docId w15:val="{F5F95F50-EC76-C640-AAE6-3E02D43E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C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B83456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4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47CE"/>
    <w:rPr>
      <w:color w:val="846B8E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76D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1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migo1724@gmail.com" TargetMode="External" /><Relationship Id="rId13" Type="http://schemas.openxmlformats.org/officeDocument/2006/relationships/glossaryDocument" Target="glossary/document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30D17B7-8291-164E-8574-E00090EC9B27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045E4215E5BA44B08856D0A961D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E2E96-726C-1940-B877-F6AB813D0CA3}"/>
      </w:docPartPr>
      <w:docPartBody>
        <w:p w:rsidR="00800474" w:rsidRDefault="00E932EF">
          <w:pPr>
            <w:pStyle w:val="B6045E4215E5BA44B08856D0A961DA84"/>
          </w:pPr>
          <w:r>
            <w:t>Experience</w:t>
          </w:r>
        </w:p>
      </w:docPartBody>
    </w:docPart>
    <w:docPart>
      <w:docPartPr>
        <w:name w:val="767A3FC8625A0046B0C1C17384314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7ABCF-05C5-2B4C-AA7E-640D79BC1B71}"/>
      </w:docPartPr>
      <w:docPartBody>
        <w:p w:rsidR="00800474" w:rsidRDefault="00E932EF">
          <w:pPr>
            <w:pStyle w:val="767A3FC8625A0046B0C1C1738431465E"/>
          </w:pPr>
          <w:r>
            <w:t>Education</w:t>
          </w:r>
        </w:p>
      </w:docPartBody>
    </w:docPart>
    <w:docPart>
      <w:docPartPr>
        <w:name w:val="92834665712DC140B1F02B07A56E7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A1290-6438-AC47-A65D-A25FEA2714ED}"/>
      </w:docPartPr>
      <w:docPartBody>
        <w:p w:rsidR="00800474" w:rsidRDefault="00E932EF">
          <w:pPr>
            <w:pStyle w:val="92834665712DC140B1F02B07A56E73DA"/>
          </w:pPr>
          <w: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18345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E4"/>
    <w:rsid w:val="001C24D7"/>
    <w:rsid w:val="00207D74"/>
    <w:rsid w:val="003B41C1"/>
    <w:rsid w:val="005D1791"/>
    <w:rsid w:val="00800474"/>
    <w:rsid w:val="0087341C"/>
    <w:rsid w:val="008A0674"/>
    <w:rsid w:val="008C66E4"/>
    <w:rsid w:val="0099108B"/>
    <w:rsid w:val="00AE44AB"/>
    <w:rsid w:val="00B44822"/>
    <w:rsid w:val="00BA6766"/>
    <w:rsid w:val="00E932EF"/>
    <w:rsid w:val="00F0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045E4215E5BA44B08856D0A961DA84">
    <w:name w:val="B6045E4215E5BA44B08856D0A961DA84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  <w:style w:type="paragraph" w:customStyle="1" w:styleId="767A3FC8625A0046B0C1C1738431465E">
    <w:name w:val="767A3FC8625A0046B0C1C1738431465E"/>
  </w:style>
  <w:style w:type="paragraph" w:customStyle="1" w:styleId="92834665712DC140B1F02B07A56E73DA">
    <w:name w:val="92834665712DC140B1F02B07A56E7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1BC31-05A1-4862-8BF6-6BE04D84EA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%7b530D17B7-8291-164E-8574-E00090EC9B27%7dtf50002018.dotx</Template>
  <TotalTime>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tamang</dc:creator>
  <cp:keywords/>
  <dc:description/>
  <cp:lastModifiedBy>alex tamang</cp:lastModifiedBy>
  <cp:revision>3</cp:revision>
  <dcterms:created xsi:type="dcterms:W3CDTF">2025-09-16T08:49:00Z</dcterms:created>
  <dcterms:modified xsi:type="dcterms:W3CDTF">2026-06-04T04:52:00Z</dcterms:modified>
</cp:coreProperties>
</file>