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80AC" w14:textId="77777777" w:rsidR="002E0111" w:rsidRDefault="002E0111" w:rsidP="002E0111">
      <w:pPr>
        <w:pStyle w:val="GraphicAnchor"/>
      </w:pPr>
      <w:r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097587E5" wp14:editId="7CEB1E5A">
                <wp:simplePos x="0" y="0"/>
                <wp:positionH relativeFrom="page">
                  <wp:posOffset>35560</wp:posOffset>
                </wp:positionH>
                <wp:positionV relativeFrom="paragraph">
                  <wp:posOffset>-1492250</wp:posOffset>
                </wp:positionV>
                <wp:extent cx="2671200" cy="13222800"/>
                <wp:effectExtent l="0" t="0" r="0" b="0"/>
                <wp:wrapNone/>
                <wp:docPr id="94" name="Group 9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1200" cy="13222800"/>
                          <a:chOff x="0" y="0"/>
                          <a:chExt cx="2668270" cy="13218160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6219825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Triangle 8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" name="Right Triangle 10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ight Triangle 11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Group 19"/>
                        <wpg:cNvGrpSpPr/>
                        <wpg:grpSpPr>
                          <a:xfrm>
                            <a:off x="0" y="9305925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21" name="Rectangle 21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Triangle 22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Right Triangle 2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ight Triangle 24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8" name="Group 78"/>
                        <wpg:cNvGrpSpPr/>
                        <wpg:grpSpPr>
                          <a:xfrm>
                            <a:off x="0" y="3114675"/>
                            <a:ext cx="2665095" cy="3912235"/>
                            <a:chOff x="0" y="0"/>
                            <a:chExt cx="2665730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79" name="Group 79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81" name="Rectangle 81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Triangle 3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3" name="Right Triangle 8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Right Triangle 87"/>
                          <wps:cNvSpPr/>
                          <wps:spPr>
                            <a:xfrm flipH="1">
                              <a:off x="1330728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8" name="Group 88"/>
                        <wpg:cNvGrpSpPr/>
                        <wpg:grpSpPr>
                          <a:xfrm>
                            <a:off x="0" y="0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89" name="Group 89"/>
                          <wpg:cNvGrpSpPr/>
                          <wpg:grpSpPr>
                            <a:xfrm>
                              <a:off x="0" y="882890"/>
                              <a:ext cx="2665730" cy="3029436"/>
                              <a:chOff x="0" y="-229481"/>
                              <a:chExt cx="2665730" cy="3029452"/>
                            </a:xfrm>
                            <a:grpFill/>
                          </wpg:grpSpPr>
                          <wps:wsp>
                            <wps:cNvPr id="90" name="Rectangle 90"/>
                            <wps:cNvSpPr/>
                            <wps:spPr>
                              <a:xfrm>
                                <a:off x="0" y="-229481"/>
                                <a:ext cx="2665730" cy="202359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Triangle 7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2" name="Right Triangle 92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Right Triangle 93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6AD952" id="Group 94" o:spid="_x0000_s1026" style="position:absolute;margin-left:2.8pt;margin-top:-117.5pt;width:210.35pt;height:1041.15pt;z-index:-251577344;mso-position-horizontal-relative:page;mso-width-relative:margin;mso-height-relative:margin" coordsize="26682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">
                <v:group id="Group 12" o:spid="_x0000_s1027" style="position:absolute;top:62198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6" o:spid="_x0000_s1028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" o:spid="_x0000_s1029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8" o:spid="_x0000_s1030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" filled="f" stroked="f" strokeweight="1pt"/>
                  </v:group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0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" filled="f" stroked="f" strokeweight="1pt"/>
                  <v:shape id="Right Triangle 11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" filled="f" stroked="f" strokeweight="1pt"/>
                </v:group>
                <v:group id="Group 19" o:spid="_x0000_s1033" style="position:absolute;top:93059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20" o:spid="_x0000_s1034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1" o:spid="_x0000_s1035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" filled="f" stroked="f" strokeweight="1pt"/>
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" filled="f" stroked="f" strokeweight="1pt"/>
                  </v:group>
                  <v:shape id="Right Triangle 23" o:spid="_x0000_s1037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" filled="f" stroked="f" strokeweight="1pt"/>
                  <v:shape id="Right Triangle 24" o:spid="_x0000_s1038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" filled="f" stroked="f" strokeweight="1pt"/>
                </v:group>
                <v:group id="Group 78" o:spid="_x0000_s1039" style="position:absolute;top:31146;width:26650;height:39123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Group 79" o:spid="_x0000_s1040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rect id="Rectangle 81" o:spid="_x0000_s1041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" filled="f" stroked="f" strokeweight="1pt"/>
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" filled="f" stroked="f" strokeweight="1pt"/>
                  </v:group>
                  <v:shape id="Right Triangle 83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" filled="f" stroked="f" strokeweight="1pt"/>
                  <v:shape id="Right Triangle 8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" filled="f" stroked="f" strokeweight="1pt"/>
                </v:group>
                <v:group id="Group 88" o:spid="_x0000_s1045" style="position:absolute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Group 89" o:spid="_x0000_s1046" style="position:absolute;top:8828;width:26657;height:30295" coordorigin=",-2294" coordsize="26657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rect id="Rectangle 90" o:spid="_x0000_s1047" style="position:absolute;top:-2294;width:26657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" filled="f" stroked="f" strokeweight="1pt"/>
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" filled="f" stroked="f" strokeweight="1pt"/>
                  </v:group>
                  <v:shape id="Right Triangle 9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8VT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zCdw+5J+gFz9AQAA//8DAFBLAQItABQABgAIAAAAIQDb4fbL7gAAAIUBAAATAAAAAAAAAAAA&#10;AAAAAAAAAABbQ29udGVudF9UeXBlc10ueG1sUEsBAi0AFAAGAAgAAAAhAFr0LFu/AAAAFQEAAAsA&#10;AAAAAAAAAAAAAAAAHwEAAF9yZWxzLy5yZWxzUEsBAi0AFAAGAAgAAAAhAIsHxVPEAAAA2wAAAA8A&#10;AAAAAAAAAAAAAAAABwIAAGRycy9kb3ducmV2LnhtbFBLBQYAAAAAAwADALcAAAD4AgAAAAA=&#10;" filled="f" stroked="f" strokeweight="1pt"/>
                  <v:shape id="Right Triangle 93" o:spid="_x0000_s1050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" filled="f" stroked="f" strokeweight="1pt"/>
                </v:group>
                <w10:wrap anchorx="page"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1"/>
        <w:gridCol w:w="2700"/>
        <w:gridCol w:w="360"/>
        <w:gridCol w:w="720"/>
        <w:gridCol w:w="7237"/>
      </w:tblGrid>
      <w:tr w:rsidR="00231455" w:rsidRPr="00EC0F79" w14:paraId="0785573B" w14:textId="77777777" w:rsidTr="00183FAD">
        <w:trPr>
          <w:trHeight w:val="540"/>
        </w:trPr>
        <w:tc>
          <w:tcPr>
            <w:tcW w:w="3421" w:type="dxa"/>
            <w:gridSpan w:val="3"/>
          </w:tcPr>
          <w:p w14:paraId="2F66F624" w14:textId="77777777" w:rsidR="004F4051" w:rsidRPr="004F4051" w:rsidRDefault="00000000" w:rsidP="004F4051">
            <w:pPr>
              <w:pStyle w:val="Heading4"/>
            </w:pPr>
            <w:sdt>
              <w:sdtPr>
                <w:id w:val="-603418818"/>
                <w:placeholder>
                  <w:docPart w:val="91C7EC2BEE594683AE9366B5477A8F4A"/>
                </w:placeholder>
                <w:temporary/>
                <w:showingPlcHdr/>
                <w15:appearance w15:val="hidden"/>
              </w:sdtPr>
              <w:sdtContent>
                <w:r w:rsidR="004F4051">
                  <w:t>A B O U T  M E</w:t>
                </w:r>
              </w:sdtContent>
            </w:sdt>
          </w:p>
        </w:tc>
        <w:tc>
          <w:tcPr>
            <w:tcW w:w="720" w:type="dxa"/>
            <w:vMerge w:val="restart"/>
          </w:tcPr>
          <w:p w14:paraId="1BFD8AA3" w14:textId="77777777" w:rsidR="00231455" w:rsidRDefault="00231455" w:rsidP="00B20DFA"/>
        </w:tc>
        <w:tc>
          <w:tcPr>
            <w:tcW w:w="7237" w:type="dxa"/>
            <w:vMerge w:val="restart"/>
          </w:tcPr>
          <w:p w14:paraId="68BC5499" w14:textId="77777777" w:rsidR="00231455" w:rsidRPr="000334C1" w:rsidRDefault="002046A4" w:rsidP="00B20DFA">
            <w:pPr>
              <w:pStyle w:val="Title"/>
              <w:rPr>
                <w:lang w:val="it-IT"/>
              </w:rPr>
            </w:pPr>
            <w:r>
              <w:t>SOUNDARYA</w:t>
            </w:r>
          </w:p>
          <w:p w14:paraId="1C065311" w14:textId="77777777" w:rsidR="00231455" w:rsidRPr="000334C1" w:rsidRDefault="002046A4" w:rsidP="00B20DFA">
            <w:pPr>
              <w:pStyle w:val="Subtitle"/>
              <w:rPr>
                <w:lang w:val="it-IT"/>
              </w:rPr>
            </w:pPr>
            <w:r w:rsidRPr="00513243">
              <w:rPr>
                <w:color w:val="581756" w:themeColor="accent6" w:themeShade="40"/>
              </w:rPr>
              <w:t>ACCOUNTANT</w:t>
            </w:r>
          </w:p>
          <w:p w14:paraId="39AD72B7" w14:textId="77777777" w:rsidR="00231455" w:rsidRPr="00136883" w:rsidRDefault="00036B83" w:rsidP="00036B83">
            <w:pPr>
              <w:tabs>
                <w:tab w:val="center" w:pos="3618"/>
              </w:tabs>
              <w:rPr>
                <w:b/>
                <w:u w:val="single"/>
                <w:lang w:val="it-IT"/>
              </w:rPr>
            </w:pPr>
            <w:r w:rsidRPr="00136883">
              <w:rPr>
                <w:b/>
                <w:color w:val="581756" w:themeColor="accent6" w:themeShade="40"/>
                <w:sz w:val="36"/>
                <w:u w:val="single"/>
                <w:lang w:val="it-IT"/>
              </w:rPr>
              <w:t>EXPERIENCE / INTERNSHIP</w:t>
            </w:r>
            <w:r w:rsidRPr="00136883">
              <w:rPr>
                <w:b/>
                <w:u w:val="single"/>
                <w:lang w:val="it-IT"/>
              </w:rPr>
              <w:tab/>
            </w:r>
          </w:p>
          <w:p w14:paraId="4E16B185" w14:textId="77777777" w:rsidR="00136883" w:rsidRPr="00136883" w:rsidRDefault="00136883" w:rsidP="00036B83">
            <w:pPr>
              <w:tabs>
                <w:tab w:val="center" w:pos="3618"/>
              </w:tabs>
              <w:rPr>
                <w:b/>
                <w:u w:val="single"/>
                <w:lang w:val="it-IT"/>
              </w:rPr>
            </w:pPr>
          </w:p>
          <w:p w14:paraId="57A50964" w14:textId="77777777" w:rsidR="00036B83" w:rsidRPr="00136883" w:rsidRDefault="00036B83" w:rsidP="002046A4">
            <w:pPr>
              <w:rPr>
                <w:b/>
                <w:color w:val="3B3838" w:themeColor="background2" w:themeShade="40"/>
                <w:sz w:val="32"/>
                <w:lang w:val="it-IT"/>
              </w:rPr>
            </w:pPr>
            <w:r w:rsidRPr="00136883">
              <w:rPr>
                <w:b/>
                <w:color w:val="3B3838" w:themeColor="background2" w:themeShade="40"/>
                <w:sz w:val="32"/>
                <w:lang w:val="it-IT"/>
              </w:rPr>
              <w:t xml:space="preserve">P.S AND CO., </w:t>
            </w:r>
          </w:p>
          <w:p w14:paraId="71662581" w14:textId="77777777" w:rsidR="00036B83" w:rsidRPr="00136883" w:rsidRDefault="00036B83" w:rsidP="002046A4">
            <w:pPr>
              <w:rPr>
                <w:b/>
                <w:color w:val="3B3838" w:themeColor="background2" w:themeShade="40"/>
                <w:sz w:val="32"/>
                <w:lang w:val="it-IT"/>
              </w:rPr>
            </w:pPr>
            <w:r w:rsidRPr="00136883">
              <w:rPr>
                <w:b/>
                <w:color w:val="3B3838" w:themeColor="background2" w:themeShade="40"/>
                <w:sz w:val="32"/>
                <w:lang w:val="it-IT"/>
              </w:rPr>
              <w:t>Chartered accountancy</w:t>
            </w:r>
            <w:r w:rsidR="00F439E4">
              <w:rPr>
                <w:b/>
                <w:color w:val="3B3838" w:themeColor="background2" w:themeShade="40"/>
                <w:sz w:val="32"/>
                <w:lang w:val="it-IT"/>
              </w:rPr>
              <w:t xml:space="preserve"> firm</w:t>
            </w:r>
            <w:r w:rsidRPr="00136883">
              <w:rPr>
                <w:b/>
                <w:color w:val="3B3838" w:themeColor="background2" w:themeShade="40"/>
                <w:sz w:val="32"/>
                <w:lang w:val="it-IT"/>
              </w:rPr>
              <w:t>, Mysore.</w:t>
            </w:r>
          </w:p>
          <w:p w14:paraId="76B9C071" w14:textId="77777777" w:rsidR="00036B83" w:rsidRPr="008858B5" w:rsidRDefault="00036B83" w:rsidP="00B9189D">
            <w:pPr>
              <w:pStyle w:val="ListParagraph"/>
              <w:numPr>
                <w:ilvl w:val="0"/>
                <w:numId w:val="6"/>
              </w:numPr>
              <w:rPr>
                <w:color w:val="3B3838" w:themeColor="background2" w:themeShade="40"/>
                <w:sz w:val="32"/>
                <w:lang w:val="it-IT"/>
              </w:rPr>
            </w:pPr>
            <w:r w:rsidRPr="008858B5">
              <w:rPr>
                <w:color w:val="3B3838" w:themeColor="background2" w:themeShade="40"/>
                <w:sz w:val="32"/>
                <w:lang w:val="it-IT"/>
              </w:rPr>
              <w:t xml:space="preserve">Served as articled assistant </w:t>
            </w:r>
            <w:r w:rsidR="000029A1" w:rsidRPr="008858B5">
              <w:rPr>
                <w:color w:val="3B3838" w:themeColor="background2" w:themeShade="40"/>
                <w:sz w:val="32"/>
                <w:lang w:val="it-IT"/>
              </w:rPr>
              <w:t>( March 2021- March 2024).</w:t>
            </w:r>
          </w:p>
          <w:p w14:paraId="4F18B58C" w14:textId="77777777" w:rsidR="00B9189D" w:rsidRPr="00B9189D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B9189D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Maintain accounting records for small firms, as well as create acco</w:t>
            </w:r>
            <w:r w:rsidR="008B7AA6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unts and management information.</w:t>
            </w:r>
          </w:p>
          <w:p w14:paraId="01F99780" w14:textId="77777777" w:rsidR="00B9189D" w:rsidRPr="00B9189D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B9189D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Liaise with internal and external auditors and handle any financial irregularities that arise.</w:t>
            </w:r>
          </w:p>
          <w:p w14:paraId="5F35C298" w14:textId="77777777" w:rsidR="00B9189D" w:rsidRPr="008858B5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3838" w:themeColor="background2" w:themeShade="40"/>
                <w:sz w:val="32"/>
                <w:lang w:val="en-IN" w:eastAsia="en-IN"/>
              </w:rPr>
            </w:pPr>
            <w:r w:rsidRPr="00B9189D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Produce findings and recommendations as a res</w:t>
            </w:r>
            <w:r w:rsidR="000029A1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ult of internal or bank</w:t>
            </w:r>
            <w:r w:rsidRPr="00B9189D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audits.</w:t>
            </w:r>
          </w:p>
          <w:p w14:paraId="2C772ACC" w14:textId="77777777" w:rsidR="00B9189D" w:rsidRPr="008858B5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Analyse draft financial statements including notes to accounts.</w:t>
            </w:r>
          </w:p>
          <w:p w14:paraId="72B19BF6" w14:textId="77777777" w:rsidR="00B9189D" w:rsidRPr="008858B5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Conduct inventory valuation as per accounting standard 2</w:t>
            </w:r>
            <w:r w:rsidR="008B7AA6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.</w:t>
            </w:r>
          </w:p>
          <w:p w14:paraId="22B933FD" w14:textId="77777777" w:rsidR="0032062B" w:rsidRPr="00A879E2" w:rsidRDefault="000029A1" w:rsidP="00A879E2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12529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Specialize in filing monthly GST returns.</w:t>
            </w: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lang w:val="en-IN" w:eastAsia="en-IN"/>
              </w:rPr>
              <w:t xml:space="preserve"> </w:t>
            </w:r>
          </w:p>
          <w:p w14:paraId="360C420F" w14:textId="77777777" w:rsidR="00B9189D" w:rsidRPr="00136883" w:rsidRDefault="00B9189D" w:rsidP="00B9189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23E4F" w:themeColor="text2" w:themeShade="BF"/>
                <w:sz w:val="28"/>
                <w:u w:val="single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323E4F" w:themeColor="text2" w:themeShade="BF"/>
                <w:sz w:val="32"/>
                <w:u w:val="single"/>
                <w:lang w:val="en-IN" w:eastAsia="en-IN"/>
              </w:rPr>
              <w:t>Other ancillary activities</w:t>
            </w:r>
          </w:p>
          <w:p w14:paraId="0F4F086D" w14:textId="77777777" w:rsidR="00B9189D" w:rsidRPr="008858B5" w:rsidRDefault="00B9189D" w:rsidP="00B9189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Responsible for book keeping and maintenance of accounts.</w:t>
            </w:r>
          </w:p>
          <w:p w14:paraId="6603024E" w14:textId="77777777" w:rsidR="000029A1" w:rsidRPr="00F439E4" w:rsidRDefault="000029A1" w:rsidP="000029A1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767171" w:themeColor="background2" w:themeShade="80"/>
                <w:sz w:val="28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Competencies in investigating and resolving tax and accounting concerns affecting the company.</w:t>
            </w:r>
          </w:p>
          <w:p w14:paraId="1C7C59D5" w14:textId="77777777" w:rsidR="00F439E4" w:rsidRDefault="00F439E4" w:rsidP="00F439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767171" w:themeColor="background2" w:themeShade="80"/>
                <w:sz w:val="28"/>
                <w:lang w:val="en-IN" w:eastAsia="en-IN"/>
              </w:rPr>
            </w:pPr>
          </w:p>
          <w:p w14:paraId="698EFEA4" w14:textId="77777777" w:rsidR="00F439E4" w:rsidRPr="00F439E4" w:rsidRDefault="00F439E4" w:rsidP="00F439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767171" w:themeColor="background2" w:themeShade="80"/>
                <w:sz w:val="28"/>
                <w:lang w:val="en-IN" w:eastAsia="en-IN"/>
              </w:rPr>
            </w:pPr>
          </w:p>
          <w:p w14:paraId="2DCBD79C" w14:textId="77777777" w:rsidR="004D5E88" w:rsidRPr="00D362F6" w:rsidRDefault="00136883" w:rsidP="00136883">
            <w:pPr>
              <w:shd w:val="clear" w:color="auto" w:fill="FFFFFF"/>
              <w:tabs>
                <w:tab w:val="left" w:pos="5780"/>
                <w:tab w:val="left" w:pos="6377"/>
              </w:tabs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2"/>
                <w:u w:val="single"/>
                <w:lang w:val="en-IN" w:eastAsia="en-IN"/>
              </w:rPr>
            </w:pPr>
            <w:r w:rsidRPr="00D362F6"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  <w:lastRenderedPageBreak/>
              <w:t>EDUCATION</w:t>
            </w:r>
            <w:r w:rsidRPr="00D362F6"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2"/>
                <w:u w:val="single"/>
                <w:lang w:val="en-IN" w:eastAsia="en-IN"/>
              </w:rPr>
              <w:tab/>
            </w:r>
          </w:p>
          <w:p w14:paraId="001B4315" w14:textId="77777777" w:rsidR="004D5E88" w:rsidRPr="00136883" w:rsidRDefault="004D5E88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Institute of chartered accountancy</w:t>
            </w:r>
            <w:r w:rsidR="00E642F6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</w:t>
            </w: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- 2023</w:t>
            </w:r>
          </w:p>
          <w:p w14:paraId="30E93414" w14:textId="77777777" w:rsidR="004D5E88" w:rsidRPr="00136883" w:rsidRDefault="007F522C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IPCC (GROUP 1 attempted </w:t>
            </w:r>
            <w:r w:rsidR="004D5E88" w:rsidRPr="00136883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exam)</w:t>
            </w:r>
          </w:p>
          <w:p w14:paraId="7D7FA6A0" w14:textId="77777777" w:rsidR="000029A1" w:rsidRPr="00136883" w:rsidRDefault="000029A1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St. Joseph’s degree college</w:t>
            </w:r>
            <w:r w:rsidR="007F522C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, </w:t>
            </w:r>
            <w:proofErr w:type="spellStart"/>
            <w:r w:rsidR="007F522C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Hunsur</w:t>
            </w:r>
            <w:proofErr w:type="spellEnd"/>
            <w:r w:rsidR="00E642F6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</w:t>
            </w:r>
            <w:r w:rsidR="004D5E88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-</w:t>
            </w: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</w:t>
            </w:r>
            <w:r w:rsidR="004D5E88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2020</w:t>
            </w:r>
          </w:p>
          <w:p w14:paraId="25283BAB" w14:textId="77777777" w:rsidR="004D5E88" w:rsidRDefault="004D5E88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28"/>
                <w:lang w:val="en-IN" w:eastAsia="en-IN"/>
              </w:rPr>
            </w:pPr>
            <w:r w:rsidRPr="00543F0E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B.Com. from University of Mysore.</w:t>
            </w:r>
          </w:p>
          <w:p w14:paraId="1385C632" w14:textId="77777777" w:rsidR="004D5E88" w:rsidRPr="00136883" w:rsidRDefault="004D5E88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Talent pre-</w:t>
            </w:r>
            <w:proofErr w:type="gramStart"/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university</w:t>
            </w:r>
            <w:proofErr w:type="gramEnd"/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college</w:t>
            </w:r>
            <w:r w:rsidR="007F522C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, </w:t>
            </w:r>
            <w:proofErr w:type="spellStart"/>
            <w:r w:rsidR="007F522C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Hunsur</w:t>
            </w:r>
            <w:proofErr w:type="spellEnd"/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</w:t>
            </w:r>
            <w:r w:rsidR="00E642F6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-</w:t>
            </w: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2017</w:t>
            </w:r>
          </w:p>
          <w:p w14:paraId="0E11330D" w14:textId="77777777" w:rsidR="007F522C" w:rsidRPr="00136883" w:rsidRDefault="00513243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Commerce (EGBA)</w:t>
            </w:r>
            <w:r w:rsidR="00711CE2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.</w:t>
            </w:r>
          </w:p>
          <w:p w14:paraId="44E026C1" w14:textId="77777777" w:rsidR="00513243" w:rsidRPr="00136883" w:rsidRDefault="00513243" w:rsidP="0032062B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  <w:t>CERTIFICATION</w:t>
            </w:r>
          </w:p>
          <w:p w14:paraId="663B9A52" w14:textId="77777777" w:rsidR="0032062B" w:rsidRPr="008858B5" w:rsidRDefault="0032062B" w:rsidP="0032062B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6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Underwent 120 hours Accounting, Auditing and taxa</w:t>
            </w:r>
            <w:r w:rsidR="00A61253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tion training while working as articled assistant.</w:t>
            </w:r>
          </w:p>
          <w:p w14:paraId="179C1E53" w14:textId="77777777" w:rsidR="00A61253" w:rsidRPr="008858B5" w:rsidRDefault="00A61253" w:rsidP="0032062B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6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Taken IPCC and orientation training programme of ICAI.</w:t>
            </w:r>
          </w:p>
          <w:p w14:paraId="5B440428" w14:textId="77777777" w:rsidR="00183FAD" w:rsidRPr="00136883" w:rsidRDefault="0032062B" w:rsidP="00183FAD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Exposure to accounting software like Tally ERP</w:t>
            </w:r>
            <w:r w:rsidR="00083603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9</w:t>
            </w:r>
            <w:r w:rsidR="00A347BA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, Easy Auto and</w:t>
            </w:r>
            <w:r w:rsidR="00183FAD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Clear tax</w:t>
            </w:r>
            <w:r w:rsidR="00136883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.</w:t>
            </w:r>
          </w:p>
          <w:p w14:paraId="5B606099" w14:textId="77777777" w:rsidR="00183FAD" w:rsidRPr="00136883" w:rsidRDefault="00183FAD" w:rsidP="00183FA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  <w:t>SKILLS</w:t>
            </w:r>
          </w:p>
          <w:p w14:paraId="1B66C745" w14:textId="77777777" w:rsidR="00183FAD" w:rsidRPr="008858B5" w:rsidRDefault="00843EAE" w:rsidP="00183F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Proficiency in Microsoft office suite </w:t>
            </w:r>
          </w:p>
          <w:p w14:paraId="50F754F1" w14:textId="77777777" w:rsidR="00843EAE" w:rsidRPr="008858B5" w:rsidRDefault="00843EAE" w:rsidP="00843EAE">
            <w:pPr>
              <w:pStyle w:val="ListParagraph"/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(Word, Excel and power point).</w:t>
            </w:r>
          </w:p>
          <w:p w14:paraId="3B828834" w14:textId="77777777" w:rsidR="00843EAE" w:rsidRPr="008858B5" w:rsidRDefault="00843EAE" w:rsidP="00843EAE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Well versed in using Google docs, database management and spreadsheet.</w:t>
            </w:r>
          </w:p>
          <w:p w14:paraId="19B006E3" w14:textId="77777777" w:rsidR="00843EAE" w:rsidRPr="008858B5" w:rsidRDefault="003D24F6" w:rsidP="00843EAE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Skilled at</w:t>
            </w:r>
            <w:r w:rsidR="00843EAE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Email communication, web browsing, file management</w:t>
            </w: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etc.,</w:t>
            </w:r>
          </w:p>
          <w:p w14:paraId="1104FDB2" w14:textId="77777777" w:rsidR="00A61253" w:rsidRPr="00843EAE" w:rsidRDefault="00A61253" w:rsidP="00A61253">
            <w:pPr>
              <w:pStyle w:val="ListParagraph"/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581756" w:themeColor="accent6" w:themeShade="40"/>
                <w:sz w:val="32"/>
                <w:lang w:val="en-IN" w:eastAsia="en-IN"/>
              </w:rPr>
            </w:pPr>
          </w:p>
        </w:tc>
      </w:tr>
      <w:tr w:rsidR="002E0111" w:rsidRPr="008A171A" w14:paraId="5930AA75" w14:textId="77777777" w:rsidTr="00183FAD">
        <w:trPr>
          <w:trHeight w:val="4176"/>
        </w:trPr>
        <w:tc>
          <w:tcPr>
            <w:tcW w:w="3421" w:type="dxa"/>
            <w:gridSpan w:val="3"/>
          </w:tcPr>
          <w:p w14:paraId="21702370" w14:textId="77777777" w:rsidR="002E0111" w:rsidRPr="008A171A" w:rsidRDefault="003D24F6" w:rsidP="00266458">
            <w:pPr>
              <w:pStyle w:val="AboutMe"/>
              <w:rPr>
                <w:lang w:val="it-IT"/>
              </w:rPr>
            </w:pPr>
            <w:r>
              <w:rPr>
                <w:lang w:val="it-IT"/>
              </w:rPr>
              <w:t xml:space="preserve">Goal oriented </w:t>
            </w:r>
            <w:r w:rsidR="00266458">
              <w:rPr>
                <w:lang w:val="it-IT"/>
              </w:rPr>
              <w:t>professional, with strong analytical and organizational abilities. Competent at ensuring adherence to accounting policies, priciples and directives.</w:t>
            </w:r>
          </w:p>
        </w:tc>
        <w:tc>
          <w:tcPr>
            <w:tcW w:w="720" w:type="dxa"/>
            <w:vMerge/>
          </w:tcPr>
          <w:p w14:paraId="660C5195" w14:textId="77777777" w:rsidR="002E0111" w:rsidRPr="008A171A" w:rsidRDefault="002E0111" w:rsidP="00B20DFA">
            <w:pPr>
              <w:pStyle w:val="AboutMe"/>
              <w:rPr>
                <w:lang w:val="it-IT"/>
              </w:rPr>
            </w:pPr>
          </w:p>
        </w:tc>
        <w:tc>
          <w:tcPr>
            <w:tcW w:w="7237" w:type="dxa"/>
            <w:vMerge/>
          </w:tcPr>
          <w:p w14:paraId="01A2AF6D" w14:textId="77777777" w:rsidR="002E0111" w:rsidRPr="008A171A" w:rsidRDefault="002E0111" w:rsidP="00B20DFA">
            <w:pPr>
              <w:pStyle w:val="AboutMe"/>
              <w:rPr>
                <w:lang w:val="it-IT"/>
              </w:rPr>
            </w:pPr>
          </w:p>
        </w:tc>
      </w:tr>
      <w:tr w:rsidR="009E2194" w:rsidRPr="004A28EA" w14:paraId="5FF18B36" w14:textId="77777777" w:rsidTr="00183FAD">
        <w:trPr>
          <w:trHeight w:val="540"/>
        </w:trPr>
        <w:tc>
          <w:tcPr>
            <w:tcW w:w="361" w:type="dxa"/>
          </w:tcPr>
          <w:p w14:paraId="3B083DBF" w14:textId="77777777" w:rsidR="009E2194" w:rsidRDefault="009E2194" w:rsidP="00231455">
            <w:pPr>
              <w:pStyle w:val="Heading4"/>
            </w:pPr>
          </w:p>
        </w:tc>
        <w:tc>
          <w:tcPr>
            <w:tcW w:w="2700" w:type="dxa"/>
            <w:tcBorders>
              <w:bottom w:val="single" w:sz="4" w:space="0" w:color="FFFFFF" w:themeColor="background1"/>
            </w:tcBorders>
          </w:tcPr>
          <w:p w14:paraId="46359543" w14:textId="77777777" w:rsidR="009E2194" w:rsidRDefault="00000000" w:rsidP="00231455">
            <w:pPr>
              <w:pStyle w:val="Heading4"/>
            </w:pPr>
            <w:sdt>
              <w:sdtPr>
                <w:id w:val="182481036"/>
                <w:placeholder>
                  <w:docPart w:val="4918E17A5D1147E3A573D0ADEF6BC90E"/>
                </w:placeholder>
                <w:temporary/>
                <w:showingPlcHdr/>
                <w15:appearance w15:val="hidden"/>
              </w:sdtPr>
              <w:sdtContent>
                <w:r w:rsidR="009E2194">
                  <w:t>C O N T A C T</w:t>
                </w:r>
              </w:sdtContent>
            </w:sdt>
          </w:p>
        </w:tc>
        <w:tc>
          <w:tcPr>
            <w:tcW w:w="360" w:type="dxa"/>
          </w:tcPr>
          <w:p w14:paraId="10AC131E" w14:textId="77777777" w:rsidR="009E2194" w:rsidRDefault="009E2194" w:rsidP="00231455">
            <w:pPr>
              <w:pStyle w:val="Heading4"/>
            </w:pPr>
          </w:p>
        </w:tc>
        <w:tc>
          <w:tcPr>
            <w:tcW w:w="720" w:type="dxa"/>
          </w:tcPr>
          <w:p w14:paraId="34662F54" w14:textId="77777777" w:rsidR="009E2194" w:rsidRDefault="009E2194" w:rsidP="00B20DFA">
            <w:pPr>
              <w:pStyle w:val="Heading4"/>
            </w:pPr>
          </w:p>
        </w:tc>
        <w:tc>
          <w:tcPr>
            <w:tcW w:w="7237" w:type="dxa"/>
            <w:vMerge/>
          </w:tcPr>
          <w:p w14:paraId="4F3283A7" w14:textId="77777777" w:rsidR="009E2194" w:rsidRDefault="009E2194" w:rsidP="00B20DFA">
            <w:pPr>
              <w:pStyle w:val="Title"/>
            </w:pPr>
          </w:p>
        </w:tc>
      </w:tr>
      <w:tr w:rsidR="00231455" w:rsidRPr="004A28EA" w14:paraId="4C096FF3" w14:textId="77777777" w:rsidTr="00183FAD">
        <w:trPr>
          <w:trHeight w:val="620"/>
        </w:trPr>
        <w:tc>
          <w:tcPr>
            <w:tcW w:w="3421" w:type="dxa"/>
            <w:gridSpan w:val="3"/>
            <w:vAlign w:val="center"/>
          </w:tcPr>
          <w:p w14:paraId="507685E3" w14:textId="77777777" w:rsidR="00D62404" w:rsidRPr="00D62404" w:rsidRDefault="00D62404" w:rsidP="00D62404">
            <w:pPr>
              <w:pStyle w:val="Contact1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Soundaryajhanu1999@gmail.com</w:t>
            </w:r>
          </w:p>
        </w:tc>
        <w:tc>
          <w:tcPr>
            <w:tcW w:w="720" w:type="dxa"/>
            <w:vMerge w:val="restart"/>
          </w:tcPr>
          <w:p w14:paraId="6DFB2530" w14:textId="77777777" w:rsidR="00231455" w:rsidRDefault="00231455" w:rsidP="00B20DFA">
            <w:r>
              <w:t xml:space="preserve"> </w:t>
            </w:r>
          </w:p>
        </w:tc>
        <w:tc>
          <w:tcPr>
            <w:tcW w:w="7237" w:type="dxa"/>
            <w:vMerge/>
          </w:tcPr>
          <w:p w14:paraId="56CE8677" w14:textId="77777777" w:rsidR="00231455" w:rsidRDefault="00231455" w:rsidP="00B20DFA">
            <w:pPr>
              <w:pStyle w:val="Title"/>
            </w:pPr>
          </w:p>
        </w:tc>
      </w:tr>
      <w:tr w:rsidR="00231455" w:rsidRPr="004A28EA" w14:paraId="59FF8961" w14:textId="77777777" w:rsidTr="00183FAD">
        <w:trPr>
          <w:trHeight w:val="540"/>
        </w:trPr>
        <w:tc>
          <w:tcPr>
            <w:tcW w:w="3421" w:type="dxa"/>
            <w:gridSpan w:val="3"/>
            <w:vAlign w:val="center"/>
          </w:tcPr>
          <w:p w14:paraId="2118AC9F" w14:textId="03710DC0" w:rsidR="00231455" w:rsidRPr="00D2008A" w:rsidRDefault="00231455" w:rsidP="002046A4">
            <w:pPr>
              <w:pStyle w:val="Contact1"/>
              <w:rPr>
                <w:sz w:val="22"/>
                <w:szCs w:val="22"/>
              </w:rPr>
            </w:pPr>
          </w:p>
        </w:tc>
        <w:tc>
          <w:tcPr>
            <w:tcW w:w="720" w:type="dxa"/>
            <w:vMerge/>
          </w:tcPr>
          <w:p w14:paraId="4AA32674" w14:textId="77777777" w:rsidR="00231455" w:rsidRDefault="00231455" w:rsidP="00B20DFA"/>
        </w:tc>
        <w:tc>
          <w:tcPr>
            <w:tcW w:w="7237" w:type="dxa"/>
            <w:vMerge/>
          </w:tcPr>
          <w:p w14:paraId="7007100C" w14:textId="77777777" w:rsidR="00231455" w:rsidRDefault="00231455" w:rsidP="00B20DFA">
            <w:pPr>
              <w:pStyle w:val="Title"/>
            </w:pPr>
          </w:p>
        </w:tc>
      </w:tr>
      <w:tr w:rsidR="00231455" w:rsidRPr="004A28EA" w14:paraId="2E760200" w14:textId="77777777" w:rsidTr="00183FAD">
        <w:trPr>
          <w:trHeight w:val="540"/>
        </w:trPr>
        <w:tc>
          <w:tcPr>
            <w:tcW w:w="3421" w:type="dxa"/>
            <w:gridSpan w:val="3"/>
            <w:vAlign w:val="center"/>
          </w:tcPr>
          <w:p w14:paraId="3B46332B" w14:textId="77777777" w:rsidR="00231455" w:rsidRPr="00D2008A" w:rsidRDefault="00231455" w:rsidP="002046A4">
            <w:pPr>
              <w:pStyle w:val="Contact1"/>
              <w:rPr>
                <w:sz w:val="22"/>
                <w:szCs w:val="22"/>
              </w:rPr>
            </w:pPr>
          </w:p>
        </w:tc>
        <w:tc>
          <w:tcPr>
            <w:tcW w:w="720" w:type="dxa"/>
            <w:vMerge/>
          </w:tcPr>
          <w:p w14:paraId="0F25C5CD" w14:textId="77777777" w:rsidR="00231455" w:rsidRDefault="00231455" w:rsidP="00B20DFA"/>
        </w:tc>
        <w:tc>
          <w:tcPr>
            <w:tcW w:w="7237" w:type="dxa"/>
            <w:vMerge/>
          </w:tcPr>
          <w:p w14:paraId="37220065" w14:textId="77777777" w:rsidR="00231455" w:rsidRDefault="00231455" w:rsidP="00B20DFA">
            <w:pPr>
              <w:pStyle w:val="Title"/>
            </w:pPr>
          </w:p>
        </w:tc>
      </w:tr>
      <w:tr w:rsidR="002E0111" w:rsidRPr="004A28EA" w14:paraId="59CE7A1F" w14:textId="77777777" w:rsidTr="00183FAD">
        <w:trPr>
          <w:trHeight w:val="1584"/>
        </w:trPr>
        <w:tc>
          <w:tcPr>
            <w:tcW w:w="3421" w:type="dxa"/>
            <w:gridSpan w:val="3"/>
            <w:vAlign w:val="center"/>
          </w:tcPr>
          <w:p w14:paraId="003795A4" w14:textId="77777777" w:rsidR="002E0111" w:rsidRDefault="00036B83" w:rsidP="00B20DFA">
            <w:pPr>
              <w:pStyle w:val="Contact2"/>
            </w:pPr>
            <w:r>
              <w:t>CHAMARAJANAGAR (D), KARNATAKA</w:t>
            </w:r>
          </w:p>
          <w:p w14:paraId="6F746DAC" w14:textId="77777777" w:rsidR="002E0111" w:rsidRPr="00563608" w:rsidRDefault="002E0111" w:rsidP="00B20DFA">
            <w:pPr>
              <w:pStyle w:val="Contact2"/>
            </w:pPr>
            <w:r w:rsidRPr="00563608">
              <w:rPr>
                <w:noProof/>
                <w:lang w:val="en-IN" w:eastAsia="en-IN"/>
              </w:rPr>
              <w:drawing>
                <wp:inline distT="0" distB="0" distL="0" distR="0" wp14:anchorId="7D2756E4" wp14:editId="693D6B0D">
                  <wp:extent cx="343501" cy="343501"/>
                  <wp:effectExtent l="0" t="0" r="0" b="0"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noun_Location_2443002_000000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01" cy="34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vMerge/>
          </w:tcPr>
          <w:p w14:paraId="60A0490F" w14:textId="77777777" w:rsidR="002E0111" w:rsidRDefault="002E0111" w:rsidP="00B20DFA"/>
        </w:tc>
        <w:tc>
          <w:tcPr>
            <w:tcW w:w="7237" w:type="dxa"/>
            <w:vMerge/>
          </w:tcPr>
          <w:p w14:paraId="001FAA22" w14:textId="77777777" w:rsidR="002E0111" w:rsidRDefault="002E0111" w:rsidP="00B20DFA">
            <w:pPr>
              <w:pStyle w:val="Title"/>
            </w:pPr>
          </w:p>
        </w:tc>
      </w:tr>
      <w:tr w:rsidR="002E0111" w:rsidRPr="004A28EA" w14:paraId="77188DBD" w14:textId="77777777" w:rsidTr="00183FAD">
        <w:trPr>
          <w:trHeight w:val="1229"/>
        </w:trPr>
        <w:tc>
          <w:tcPr>
            <w:tcW w:w="3421" w:type="dxa"/>
            <w:gridSpan w:val="3"/>
          </w:tcPr>
          <w:p w14:paraId="612FD1B3" w14:textId="77777777" w:rsidR="002E0111" w:rsidRDefault="002E0111" w:rsidP="00B20DFA">
            <w:pPr>
              <w:rPr>
                <w:noProof/>
              </w:rPr>
            </w:pPr>
          </w:p>
        </w:tc>
        <w:tc>
          <w:tcPr>
            <w:tcW w:w="720" w:type="dxa"/>
            <w:vMerge/>
          </w:tcPr>
          <w:p w14:paraId="028CB179" w14:textId="77777777" w:rsidR="002E0111" w:rsidRDefault="002E0111" w:rsidP="00B20DFA"/>
        </w:tc>
        <w:tc>
          <w:tcPr>
            <w:tcW w:w="7237" w:type="dxa"/>
            <w:vMerge/>
          </w:tcPr>
          <w:p w14:paraId="6A812295" w14:textId="77777777" w:rsidR="002E0111" w:rsidRDefault="002E0111" w:rsidP="00B20DFA">
            <w:pPr>
              <w:pStyle w:val="Title"/>
            </w:pPr>
          </w:p>
        </w:tc>
      </w:tr>
      <w:tr w:rsidR="002E0111" w:rsidRPr="004A28EA" w14:paraId="4481E1C2" w14:textId="77777777" w:rsidTr="00183FAD">
        <w:trPr>
          <w:trHeight w:val="3353"/>
        </w:trPr>
        <w:tc>
          <w:tcPr>
            <w:tcW w:w="3421" w:type="dxa"/>
            <w:gridSpan w:val="3"/>
          </w:tcPr>
          <w:p w14:paraId="040273D1" w14:textId="77777777" w:rsidR="002E0111" w:rsidRPr="00453A7B" w:rsidRDefault="002E0111" w:rsidP="00036B83">
            <w:pPr>
              <w:pStyle w:val="Contact1"/>
            </w:pPr>
          </w:p>
        </w:tc>
        <w:tc>
          <w:tcPr>
            <w:tcW w:w="720" w:type="dxa"/>
            <w:vMerge/>
          </w:tcPr>
          <w:p w14:paraId="6D21B89E" w14:textId="77777777" w:rsidR="002E0111" w:rsidRDefault="002E0111" w:rsidP="00B20DFA">
            <w:pPr>
              <w:pStyle w:val="Heading4"/>
            </w:pPr>
          </w:p>
        </w:tc>
        <w:tc>
          <w:tcPr>
            <w:tcW w:w="7237" w:type="dxa"/>
            <w:vMerge/>
          </w:tcPr>
          <w:p w14:paraId="41B47F3B" w14:textId="77777777" w:rsidR="002E0111" w:rsidRDefault="002E0111" w:rsidP="00B20DFA">
            <w:pPr>
              <w:pStyle w:val="Title"/>
            </w:pPr>
          </w:p>
        </w:tc>
      </w:tr>
    </w:tbl>
    <w:p w14:paraId="45BEBBD3" w14:textId="77777777" w:rsidR="00183FAD" w:rsidRDefault="00183FAD" w:rsidP="00183FAD">
      <w:pPr>
        <w:tabs>
          <w:tab w:val="left" w:pos="7840"/>
        </w:tabs>
        <w:rPr>
          <w:noProof/>
          <w:lang w:val="en-IN" w:eastAsia="en-IN"/>
        </w:rPr>
      </w:pPr>
      <w:r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43232" behindDoc="1" locked="0" layoutInCell="1" allowOverlap="1" wp14:anchorId="67D5D6EA" wp14:editId="11A2C5EC">
                <wp:simplePos x="0" y="0"/>
                <wp:positionH relativeFrom="page">
                  <wp:posOffset>6985</wp:posOffset>
                </wp:positionH>
                <wp:positionV relativeFrom="paragraph">
                  <wp:posOffset>-9357995</wp:posOffset>
                </wp:positionV>
                <wp:extent cx="2670810" cy="13222605"/>
                <wp:effectExtent l="0" t="0" r="0" b="0"/>
                <wp:wrapNone/>
                <wp:docPr id="179" name="Group 17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0810" cy="13222605"/>
                          <a:chOff x="0" y="0"/>
                          <a:chExt cx="2668270" cy="13218160"/>
                        </a:xfrm>
                      </wpg:grpSpPr>
                      <wpg:grpSp>
                        <wpg:cNvPr id="180" name="Group 180"/>
                        <wpg:cNvGrpSpPr/>
                        <wpg:grpSpPr>
                          <a:xfrm>
                            <a:off x="0" y="6219825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81" name="Group 181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182" name="Rectangle 182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" name="Triangle 8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4" name="Right Triangle 184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" name="Right Triangle 185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6" name="Group 186"/>
                        <wpg:cNvGrpSpPr/>
                        <wpg:grpSpPr>
                          <a:xfrm>
                            <a:off x="0" y="9305925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87" name="Group 187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188" name="Rectangle 188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9" name="Triangle 22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0" name="Right Triangle 190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Right Triangle 191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2" name="Group 192"/>
                        <wpg:cNvGrpSpPr/>
                        <wpg:grpSpPr>
                          <a:xfrm>
                            <a:off x="0" y="3114675"/>
                            <a:ext cx="2665095" cy="3912235"/>
                            <a:chOff x="0" y="0"/>
                            <a:chExt cx="2665730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93" name="Group 193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Triangle 3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6" name="Right Triangle 196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Right Triangle 197"/>
                          <wps:cNvSpPr/>
                          <wps:spPr>
                            <a:xfrm flipH="1">
                              <a:off x="1330728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8" name="Group 198"/>
                        <wpg:cNvGrpSpPr/>
                        <wpg:grpSpPr>
                          <a:xfrm>
                            <a:off x="0" y="0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99" name="Group 199"/>
                          <wpg:cNvGrpSpPr/>
                          <wpg:grpSpPr>
                            <a:xfrm>
                              <a:off x="0" y="882890"/>
                              <a:ext cx="2665730" cy="3029436"/>
                              <a:chOff x="0" y="-229481"/>
                              <a:chExt cx="2665730" cy="3029452"/>
                            </a:xfrm>
                            <a:grpFill/>
                          </wpg:grpSpPr>
                          <wps:wsp>
                            <wps:cNvPr id="200" name="Rectangle 200"/>
                            <wps:cNvSpPr/>
                            <wps:spPr>
                              <a:xfrm>
                                <a:off x="0" y="-229481"/>
                                <a:ext cx="2665730" cy="202359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1" name="Triangle 7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2" name="Right Triangle 202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" name="Right Triangle 203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8517D6" id="Group 179" o:spid="_x0000_s1026" style="position:absolute;margin-left:.55pt;margin-top:-736.85pt;width:210.3pt;height:1041.15pt;z-index:-251573248;mso-position-horizontal-relative:page;mso-width-relative:margin;mso-height-relative:margin" coordsize="26682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">
                <v:group id="Group 180" o:spid="_x0000_s1027" style="position:absolute;top:62198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group id="Group 181" o:spid="_x0000_s1028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rect id="Rectangle 182" o:spid="_x0000_s1029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" filled="f" stroked="f" strokeweight="1pt"/>
                    <v:shape id="Triangle 8" o:spid="_x0000_s1030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" filled="f" stroked="f" strokeweight="1pt"/>
                  </v:group>
                  <v:shape id="Right Triangle 184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" filled="f" stroked="f" strokeweight="1pt"/>
                  <v:shape id="Right Triangle 185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" filled="f" stroked="f" strokeweight="1pt"/>
                </v:group>
                <v:group id="Group 186" o:spid="_x0000_s1033" style="position:absolute;top:93059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    <v:group id="Group 187" o:spid="_x0000_s1034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<v:rect id="Rectangle 188" o:spid="_x0000_s1035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" filled="f" stroked="f" strokeweight="1pt"/>
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" filled="f" stroked="f" strokeweight="1pt"/>
                  </v:group>
                  <v:shape id="Right Triangle 190" o:spid="_x0000_s1037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" filled="f" stroked="f" strokeweight="1pt"/>
                  <v:shape id="Right Triangle 191" o:spid="_x0000_s1038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" filled="f" stroked="f" strokeweight="1pt"/>
                </v:group>
                <v:group id="Group 192" o:spid="_x0000_s1039" style="position:absolute;top:31146;width:26650;height:39123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group id="Group 193" o:spid="_x0000_s1040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<v:rect id="Rectangle 194" o:spid="_x0000_s1041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ES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uwNbs+kC+TyCgAA//8DAFBLAQItABQABgAIAAAAIQDb4fbL7gAAAIUBAAATAAAAAAAAAAAAAAAA&#10;AAAAAABbQ29udGVudF9UeXBlc10ueG1sUEsBAi0AFAAGAAgAAAAhAFr0LFu/AAAAFQEAAAsAAAAA&#10;AAAAAAAAAAAAHwEAAF9yZWxzLy5yZWxzUEsBAi0AFAAGAAgAAAAhAL/hwRLBAAAA3AAAAA8AAAAA&#10;AAAAAAAAAAAABwIAAGRycy9kb3ducmV2LnhtbFBLBQYAAAAAAwADALcAAAD1AgAAAAA=&#10;" filled="f" stroked="f" strokeweight="1pt"/>
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" filled="f" stroked="f" strokeweight="1pt"/>
                  </v:group>
                  <v:shape id="Right Triangle 196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" filled="f" stroked="f" strokeweight="1pt"/>
                  <v:shape id="Right Triangle 19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" filled="f" stroked="f" strokeweight="1pt"/>
                </v:group>
                <v:group id="Group 198" o:spid="_x0000_s1045" style="position:absolute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group id="Group 199" o:spid="_x0000_s1046" style="position:absolute;top:8828;width:26657;height:30295" coordorigin=",-2294" coordsize="26657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<v:rect id="Rectangle 200" o:spid="_x0000_s1047" style="position:absolute;top:-2294;width:26657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" filled="f" stroked="f" strokeweight="1pt"/>
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" filled="f" stroked="f" strokeweight="1pt"/>
                  </v:group>
                  <v:shape id="Right Triangle 20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" filled="f" stroked="f" strokeweight="1pt"/>
                  <v:shape id="Right Triangle 203" o:spid="_x0000_s1050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" filled="f" stroked="f" strokeweight="1pt"/>
                </v:group>
                <w10:wrap anchorx="page"/>
              </v:group>
            </w:pict>
          </mc:Fallback>
        </mc:AlternateContent>
      </w:r>
    </w:p>
    <w:p w14:paraId="41385A28" w14:textId="77777777" w:rsidR="00183FAD" w:rsidRDefault="00183FAD" w:rsidP="00183FAD">
      <w:pPr>
        <w:tabs>
          <w:tab w:val="left" w:pos="7840"/>
        </w:tabs>
        <w:rPr>
          <w:noProof/>
          <w:lang w:val="en-IN" w:eastAsia="en-IN"/>
        </w:rPr>
      </w:pPr>
      <w:r>
        <w:rPr>
          <w:noProof/>
          <w:lang w:val="en-IN" w:eastAsia="en-IN"/>
        </w:rPr>
        <w:tab/>
      </w:r>
    </w:p>
    <w:p w14:paraId="29E77578" w14:textId="77777777" w:rsidR="00F40EAF" w:rsidRDefault="00F40EAF">
      <w:pPr>
        <w:rPr>
          <w:noProof/>
          <w:lang w:val="en-IN" w:eastAsia="en-IN"/>
        </w:rPr>
      </w:pPr>
    </w:p>
    <w:p w14:paraId="2F923444" w14:textId="77777777" w:rsidR="00F40EAF" w:rsidRDefault="00F40EAF">
      <w:pPr>
        <w:rPr>
          <w:noProof/>
          <w:lang w:val="en-IN" w:eastAsia="en-IN"/>
        </w:rPr>
      </w:pPr>
    </w:p>
    <w:p w14:paraId="16EBECF9" w14:textId="77777777" w:rsidR="00F40EAF" w:rsidRDefault="003B4AEF">
      <w:r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E016E94" wp14:editId="67FBD165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aphic 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ECC1AC" id="Graphic 38" o:spid="_x0000_s1026" style="position:absolute;margin-left:-48.75pt;margin-top:262.4pt;width:9pt;height:16.65pt;z-index:25173708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AF3rxrPgoAAOo1AAAOAAAA&#10;AAAAAAAAAAAAAC4CAABkcnMvZTJvRG9jLnhtbFBLAQItABQABgAIAAAAIQDGVP024QAAAAsBAAAP&#10;AAAAAAAAAAAAAAAAAJgMAABkcnMvZG93bnJldi54bWxQSwUGAAAAAAQABADzAAAApg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563608">
        <w:rPr>
          <w:noProof/>
          <w:lang w:val="en-IN" w:eastAsia="en-IN"/>
        </w:rPr>
        <w:drawing>
          <wp:anchor distT="0" distB="0" distL="114300" distR="114300" simplePos="0" relativeHeight="251681792" behindDoc="0" locked="0" layoutInCell="1" allowOverlap="1" wp14:anchorId="429D0148" wp14:editId="1C470F16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563608">
        <w:rPr>
          <w:noProof/>
          <w:lang w:val="en-IN" w:eastAsia="en-IN"/>
        </w:rPr>
        <w:drawing>
          <wp:anchor distT="0" distB="0" distL="114300" distR="114300" simplePos="0" relativeHeight="251672576" behindDoc="0" locked="0" layoutInCell="1" allowOverlap="1" wp14:anchorId="6D1A6FFE" wp14:editId="2A475B89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563608">
        <w:rPr>
          <w:noProof/>
          <w:lang w:val="en-IN" w:eastAsia="en-IN"/>
        </w:rPr>
        <w:drawing>
          <wp:anchor distT="0" distB="0" distL="114300" distR="114300" simplePos="0" relativeHeight="251691008" behindDoc="0" locked="0" layoutInCell="1" allowOverlap="1" wp14:anchorId="0E8F5EC7" wp14:editId="2D33C120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563608">
        <w:rPr>
          <w:noProof/>
          <w:lang w:val="en-IN" w:eastAsia="en-IN"/>
        </w:rPr>
        <w:drawing>
          <wp:anchor distT="0" distB="0" distL="114300" distR="114300" simplePos="0" relativeHeight="251688960" behindDoc="0" locked="0" layoutInCell="1" allowOverlap="1" wp14:anchorId="3584B162" wp14:editId="3E95BE64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1B5C83D" wp14:editId="05CF91B3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F8CA5" id="Group 25" o:spid="_x0000_s1026" style="position:absolute;margin-left:-1in;margin-top:1110.55pt;width:210.1pt;height:308.05pt;z-index:25166950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71522B9" wp14:editId="50E1CA81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C6A3F" id="Group 13" o:spid="_x0000_s1026" style="position:absolute;margin-left:-1in;margin-top:872.05pt;width:210.15pt;height:308.05pt;z-index:251666432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p w14:paraId="73EEBEE2" w14:textId="77777777" w:rsidR="00F40EAF" w:rsidRPr="00F40EAF" w:rsidRDefault="00F40EAF" w:rsidP="00F40EAF"/>
    <w:p w14:paraId="291DC74F" w14:textId="77777777" w:rsidR="00F40EAF" w:rsidRPr="00F40EAF" w:rsidRDefault="003D24F6" w:rsidP="003D24F6">
      <w:pPr>
        <w:tabs>
          <w:tab w:val="left" w:pos="1940"/>
        </w:tabs>
      </w:pPr>
      <w:r>
        <w:lastRenderedPageBreak/>
        <w:tab/>
      </w:r>
    </w:p>
    <w:p w14:paraId="7673E80E" w14:textId="77777777" w:rsidR="00F40EAF" w:rsidRPr="00F40EAF" w:rsidRDefault="00F40EAF" w:rsidP="00F40EAF"/>
    <w:p w14:paraId="579A506E" w14:textId="77777777" w:rsidR="00F40EAF" w:rsidRPr="00F40EAF" w:rsidRDefault="00F40EAF" w:rsidP="00183FAD">
      <w:pPr>
        <w:ind w:firstLine="720"/>
      </w:pPr>
    </w:p>
    <w:p w14:paraId="560C62CD" w14:textId="77777777" w:rsidR="00F40EAF" w:rsidRPr="00F40EAF" w:rsidRDefault="00F40EAF" w:rsidP="00F40EAF"/>
    <w:p w14:paraId="34374052" w14:textId="77777777" w:rsidR="00F40EAF" w:rsidRDefault="00F40EAF" w:rsidP="00F40EAF"/>
    <w:p w14:paraId="46AB4834" w14:textId="77777777" w:rsidR="00F40EAF" w:rsidRDefault="00F40EAF" w:rsidP="00F40EAF"/>
    <w:p w14:paraId="33FDD87F" w14:textId="77777777" w:rsidR="00871DB8" w:rsidRPr="00F40EAF" w:rsidRDefault="00871DB8" w:rsidP="00F40EAF"/>
    <w:sectPr w:rsidR="00871DB8" w:rsidRPr="00F40EAF" w:rsidSect="00036B83">
      <w:type w:val="continuous"/>
      <w:pgSz w:w="12240" w:h="15840" w:code="1"/>
      <w:pgMar w:top="851" w:right="431" w:bottom="431" w:left="43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C01A" w14:textId="77777777" w:rsidR="00DA1376" w:rsidRDefault="00DA1376" w:rsidP="00AA35A8">
      <w:pPr>
        <w:spacing w:line="240" w:lineRule="auto"/>
      </w:pPr>
      <w:r>
        <w:separator/>
      </w:r>
    </w:p>
  </w:endnote>
  <w:endnote w:type="continuationSeparator" w:id="0">
    <w:p w14:paraId="60079CB6" w14:textId="77777777" w:rsidR="00DA1376" w:rsidRDefault="00DA1376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A85AF" w14:textId="77777777" w:rsidR="00DA1376" w:rsidRDefault="00DA1376" w:rsidP="00AA35A8">
      <w:pPr>
        <w:spacing w:line="240" w:lineRule="auto"/>
      </w:pPr>
      <w:r>
        <w:separator/>
      </w:r>
    </w:p>
  </w:footnote>
  <w:footnote w:type="continuationSeparator" w:id="0">
    <w:p w14:paraId="04C64A91" w14:textId="77777777" w:rsidR="00DA1376" w:rsidRDefault="00DA1376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97587E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5105F94"/>
    <w:multiLevelType w:val="hybridMultilevel"/>
    <w:tmpl w:val="FB2C5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1B27"/>
    <w:multiLevelType w:val="hybridMultilevel"/>
    <w:tmpl w:val="C7546526"/>
    <w:lvl w:ilvl="0" w:tplc="DB4C8F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2AAE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8A99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C88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9448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5033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9A85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A4EA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35C23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A1151"/>
    <w:multiLevelType w:val="hybridMultilevel"/>
    <w:tmpl w:val="E44A8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218C8"/>
    <w:multiLevelType w:val="hybridMultilevel"/>
    <w:tmpl w:val="C6EA78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308"/>
    <w:multiLevelType w:val="hybridMultilevel"/>
    <w:tmpl w:val="FDAA04AE"/>
    <w:lvl w:ilvl="0" w:tplc="672CA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8A2387" w:themeColor="accen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F17B5"/>
    <w:multiLevelType w:val="hybridMultilevel"/>
    <w:tmpl w:val="81BCB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714A5"/>
    <w:multiLevelType w:val="hybridMultilevel"/>
    <w:tmpl w:val="4B60FE56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0" w15:restartNumberingAfterBreak="0">
    <w:nsid w:val="437E76AA"/>
    <w:multiLevelType w:val="multilevel"/>
    <w:tmpl w:val="380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327E0"/>
    <w:multiLevelType w:val="hybridMultilevel"/>
    <w:tmpl w:val="D63A0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0B65F7"/>
    <w:multiLevelType w:val="hybridMultilevel"/>
    <w:tmpl w:val="EF785A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D87ECB"/>
    <w:multiLevelType w:val="hybridMultilevel"/>
    <w:tmpl w:val="1FE4E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436691">
    <w:abstractNumId w:val="2"/>
  </w:num>
  <w:num w:numId="2" w16cid:durableId="2146240743">
    <w:abstractNumId w:val="14"/>
  </w:num>
  <w:num w:numId="3" w16cid:durableId="1704205316">
    <w:abstractNumId w:val="5"/>
  </w:num>
  <w:num w:numId="4" w16cid:durableId="679355146">
    <w:abstractNumId w:val="8"/>
  </w:num>
  <w:num w:numId="5" w16cid:durableId="1470897620">
    <w:abstractNumId w:val="6"/>
  </w:num>
  <w:num w:numId="6" w16cid:durableId="382945059">
    <w:abstractNumId w:val="3"/>
  </w:num>
  <w:num w:numId="7" w16cid:durableId="930621415">
    <w:abstractNumId w:val="10"/>
  </w:num>
  <w:num w:numId="8" w16cid:durableId="897471046">
    <w:abstractNumId w:val="0"/>
  </w:num>
  <w:num w:numId="9" w16cid:durableId="572934016">
    <w:abstractNumId w:val="12"/>
  </w:num>
  <w:num w:numId="10" w16cid:durableId="758064130">
    <w:abstractNumId w:val="9"/>
  </w:num>
  <w:num w:numId="11" w16cid:durableId="245698097">
    <w:abstractNumId w:val="11"/>
  </w:num>
  <w:num w:numId="12" w16cid:durableId="219483752">
    <w:abstractNumId w:val="7"/>
  </w:num>
  <w:num w:numId="13" w16cid:durableId="2034724702">
    <w:abstractNumId w:val="4"/>
  </w:num>
  <w:num w:numId="14" w16cid:durableId="315883998">
    <w:abstractNumId w:val="13"/>
  </w:num>
  <w:num w:numId="15" w16cid:durableId="69813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A4"/>
    <w:rsid w:val="000029A1"/>
    <w:rsid w:val="00033263"/>
    <w:rsid w:val="000334C1"/>
    <w:rsid w:val="0003364E"/>
    <w:rsid w:val="00036B83"/>
    <w:rsid w:val="00083603"/>
    <w:rsid w:val="000873F6"/>
    <w:rsid w:val="000B286F"/>
    <w:rsid w:val="000D134B"/>
    <w:rsid w:val="000E2521"/>
    <w:rsid w:val="000E308A"/>
    <w:rsid w:val="00112736"/>
    <w:rsid w:val="00115B3E"/>
    <w:rsid w:val="00124ED6"/>
    <w:rsid w:val="00136883"/>
    <w:rsid w:val="00167789"/>
    <w:rsid w:val="00183FAD"/>
    <w:rsid w:val="00194704"/>
    <w:rsid w:val="001B160B"/>
    <w:rsid w:val="001B65DB"/>
    <w:rsid w:val="001C26E7"/>
    <w:rsid w:val="001D1299"/>
    <w:rsid w:val="00203213"/>
    <w:rsid w:val="002046A4"/>
    <w:rsid w:val="002236D5"/>
    <w:rsid w:val="00224805"/>
    <w:rsid w:val="00231455"/>
    <w:rsid w:val="00243756"/>
    <w:rsid w:val="00266458"/>
    <w:rsid w:val="0027193E"/>
    <w:rsid w:val="002C4E0C"/>
    <w:rsid w:val="002E0111"/>
    <w:rsid w:val="002E7306"/>
    <w:rsid w:val="002F7A3A"/>
    <w:rsid w:val="0032062B"/>
    <w:rsid w:val="00331DCE"/>
    <w:rsid w:val="00352A17"/>
    <w:rsid w:val="003B4AEF"/>
    <w:rsid w:val="003D24F6"/>
    <w:rsid w:val="00415CF3"/>
    <w:rsid w:val="00441EA8"/>
    <w:rsid w:val="004455D4"/>
    <w:rsid w:val="00453A7B"/>
    <w:rsid w:val="004936B2"/>
    <w:rsid w:val="004A28EA"/>
    <w:rsid w:val="004D5E88"/>
    <w:rsid w:val="004F4051"/>
    <w:rsid w:val="0050661B"/>
    <w:rsid w:val="00513243"/>
    <w:rsid w:val="00543F0E"/>
    <w:rsid w:val="00563608"/>
    <w:rsid w:val="00663E45"/>
    <w:rsid w:val="006A1E18"/>
    <w:rsid w:val="006C7F5A"/>
    <w:rsid w:val="006F104B"/>
    <w:rsid w:val="00711CE2"/>
    <w:rsid w:val="00722798"/>
    <w:rsid w:val="00760E56"/>
    <w:rsid w:val="00791376"/>
    <w:rsid w:val="007B3003"/>
    <w:rsid w:val="007E5499"/>
    <w:rsid w:val="007F522C"/>
    <w:rsid w:val="007F5CE5"/>
    <w:rsid w:val="00814DBC"/>
    <w:rsid w:val="00831977"/>
    <w:rsid w:val="00843EAE"/>
    <w:rsid w:val="00871DB8"/>
    <w:rsid w:val="008858B5"/>
    <w:rsid w:val="00887E05"/>
    <w:rsid w:val="008A171A"/>
    <w:rsid w:val="008B7AA6"/>
    <w:rsid w:val="008F180B"/>
    <w:rsid w:val="008F48B9"/>
    <w:rsid w:val="009049BC"/>
    <w:rsid w:val="009A691A"/>
    <w:rsid w:val="009D5812"/>
    <w:rsid w:val="009D646A"/>
    <w:rsid w:val="009E2194"/>
    <w:rsid w:val="00A347BA"/>
    <w:rsid w:val="00A61253"/>
    <w:rsid w:val="00A633B0"/>
    <w:rsid w:val="00A667F1"/>
    <w:rsid w:val="00A879E2"/>
    <w:rsid w:val="00AA1166"/>
    <w:rsid w:val="00AA35A8"/>
    <w:rsid w:val="00AE562D"/>
    <w:rsid w:val="00B8453F"/>
    <w:rsid w:val="00B85473"/>
    <w:rsid w:val="00B9189D"/>
    <w:rsid w:val="00BD2102"/>
    <w:rsid w:val="00BE5968"/>
    <w:rsid w:val="00C62E97"/>
    <w:rsid w:val="00CB3E40"/>
    <w:rsid w:val="00CF22B3"/>
    <w:rsid w:val="00D2008A"/>
    <w:rsid w:val="00D26EB0"/>
    <w:rsid w:val="00D362F6"/>
    <w:rsid w:val="00D62404"/>
    <w:rsid w:val="00D86385"/>
    <w:rsid w:val="00D95726"/>
    <w:rsid w:val="00DA1376"/>
    <w:rsid w:val="00DB472D"/>
    <w:rsid w:val="00DE5F88"/>
    <w:rsid w:val="00DF2298"/>
    <w:rsid w:val="00E067BA"/>
    <w:rsid w:val="00E642F6"/>
    <w:rsid w:val="00EB2CF7"/>
    <w:rsid w:val="00EB5077"/>
    <w:rsid w:val="00EB74E8"/>
    <w:rsid w:val="00EC0F79"/>
    <w:rsid w:val="00EC2D0C"/>
    <w:rsid w:val="00EC4967"/>
    <w:rsid w:val="00F30552"/>
    <w:rsid w:val="00F40EAF"/>
    <w:rsid w:val="00F439E4"/>
    <w:rsid w:val="00F46BDB"/>
    <w:rsid w:val="00F677EF"/>
    <w:rsid w:val="00F97FD3"/>
    <w:rsid w:val="00FA486C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EAD8A"/>
  <w15:chartTrackingRefBased/>
  <w15:docId w15:val="{5FAE0549-0D84-4749-A823-0A42A1273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FD3"/>
  </w:style>
  <w:style w:type="paragraph" w:styleId="Heading1">
    <w:name w:val="heading 1"/>
    <w:basedOn w:val="Normal"/>
    <w:next w:val="Normal"/>
    <w:link w:val="Heading1Char"/>
    <w:uiPriority w:val="9"/>
    <w:qFormat/>
    <w:rsid w:val="00EC0F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79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E05"/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E05"/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C0F79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79"/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79"/>
    <w:pPr>
      <w:numPr>
        <w:ilvl w:val="1"/>
      </w:numPr>
      <w:pBdr>
        <w:bottom w:val="single" w:sz="4" w:space="10" w:color="595959" w:themeColor="text1" w:themeTint="A6"/>
      </w:pBdr>
      <w:spacing w:after="160"/>
    </w:pPr>
    <w:rPr>
      <w:rFonts w:eastAsiaTheme="minorEastAsia"/>
      <w:caps/>
      <w:color w:val="8A2387" w:themeColor="accent1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C0F79"/>
    <w:rPr>
      <w:rFonts w:eastAsiaTheme="minorEastAsia"/>
      <w:caps/>
      <w:color w:val="8A2387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0F79"/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2E0111"/>
    <w:pPr>
      <w:spacing w:after="120"/>
      <w:jc w:val="center"/>
    </w:pPr>
    <w:rPr>
      <w:b/>
      <w:color w:val="FFFFFF" w:themeColor="background1"/>
    </w:rPr>
  </w:style>
  <w:style w:type="character" w:customStyle="1" w:styleId="Contact1Char">
    <w:name w:val="Contact1 Char"/>
    <w:basedOn w:val="DefaultParagraphFont"/>
    <w:link w:val="Contact1"/>
    <w:uiPriority w:val="29"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rsid w:val="002E0111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rsid w:val="008A171A"/>
    <w:rPr>
      <w:color w:val="FFFFFF" w:themeColor="background1"/>
    </w:rPr>
  </w:style>
  <w:style w:type="paragraph" w:customStyle="1" w:styleId="GraphicAnchor">
    <w:name w:val="Graphic Anchor"/>
    <w:basedOn w:val="Normal"/>
    <w:qFormat/>
    <w:rsid w:val="002E0111"/>
    <w:rPr>
      <w:sz w:val="2"/>
    </w:rPr>
  </w:style>
  <w:style w:type="paragraph" w:styleId="ListBullet">
    <w:name w:val="List Bullet"/>
    <w:basedOn w:val="Normal"/>
    <w:uiPriority w:val="99"/>
    <w:qFormat/>
    <w:rsid w:val="00D2008A"/>
    <w:pPr>
      <w:numPr>
        <w:numId w:val="5"/>
      </w:numPr>
      <w:spacing w:before="240" w:after="240" w:line="400" w:lineRule="exact"/>
      <w:contextualSpacing/>
    </w:pPr>
    <w:rPr>
      <w:sz w:val="22"/>
      <w:szCs w:val="18"/>
    </w:rPr>
  </w:style>
  <w:style w:type="character" w:styleId="Hyperlink">
    <w:name w:val="Hyperlink"/>
    <w:basedOn w:val="DefaultParagraphFont"/>
    <w:uiPriority w:val="99"/>
    <w:unhideWhenUsed/>
    <w:rsid w:val="00036B8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24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ive\AppData\Roaming\Microsoft\Templates\Contemporary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C7EC2BEE594683AE9366B5477A8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15734-2DED-41CA-B746-A808D6DA92E3}"/>
      </w:docPartPr>
      <w:docPartBody>
        <w:p w:rsidR="00550B46" w:rsidRDefault="006E3D00">
          <w:pPr>
            <w:pStyle w:val="91C7EC2BEE594683AE9366B5477A8F4A"/>
          </w:pPr>
          <w:r>
            <w:t>A B O U T  M E</w:t>
          </w:r>
        </w:p>
      </w:docPartBody>
    </w:docPart>
    <w:docPart>
      <w:docPartPr>
        <w:name w:val="4918E17A5D1147E3A573D0ADEF6BC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E1269-2DAC-4077-A79B-8913BA1679D6}"/>
      </w:docPartPr>
      <w:docPartBody>
        <w:p w:rsidR="00550B46" w:rsidRDefault="006E3D00">
          <w:pPr>
            <w:pStyle w:val="4918E17A5D1147E3A573D0ADEF6BC90E"/>
          </w:pPr>
          <w:r>
            <w:t>C O N T A C 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6D8"/>
    <w:rsid w:val="00550B46"/>
    <w:rsid w:val="006E3D00"/>
    <w:rsid w:val="00AF64E9"/>
    <w:rsid w:val="00C52A7C"/>
    <w:rsid w:val="00EC2D0C"/>
    <w:rsid w:val="00F5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C7EC2BEE594683AE9366B5477A8F4A">
    <w:name w:val="91C7EC2BEE594683AE9366B5477A8F4A"/>
  </w:style>
  <w:style w:type="paragraph" w:customStyle="1" w:styleId="4918E17A5D1147E3A573D0ADEF6BC90E">
    <w:name w:val="4918E17A5D1147E3A573D0ADEF6BC9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7C6924-FDA3-4F3A-9839-379D00B84F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3F9C5B-41CB-438D-AF76-99DE7D7440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9A97E8-A245-44DD-98A1-5C247CA5A70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F67FD708-7A8B-4AFB-9B98-C4AC648831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cover letter</Template>
  <TotalTime>0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2</cp:revision>
  <dcterms:created xsi:type="dcterms:W3CDTF">2025-02-06T09:43:00Z</dcterms:created>
  <dcterms:modified xsi:type="dcterms:W3CDTF">2026-07-06T13:50:00Z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